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F6B3" w14:textId="77777777" w:rsidR="00556EC8" w:rsidRPr="008B29CB" w:rsidRDefault="005027AC" w:rsidP="00556EC8">
      <w:pPr>
        <w:tabs>
          <w:tab w:val="center" w:pos="7938"/>
        </w:tabs>
        <w:autoSpaceDE w:val="0"/>
        <w:autoSpaceDN w:val="0"/>
        <w:adjustRightInd w:val="0"/>
        <w:spacing w:after="0" w:line="240" w:lineRule="auto"/>
        <w:rPr>
          <w:rFonts w:ascii="Verdana" w:hAnsi="Verdana" w:cs="Verdana-Bold"/>
          <w:b/>
          <w:bCs/>
          <w:color w:val="333333"/>
          <w:sz w:val="18"/>
          <w:szCs w:val="18"/>
        </w:rPr>
      </w:pPr>
      <w:r>
        <w:rPr>
          <w:rFonts w:cs="Verdana-Bold"/>
          <w:b/>
          <w:bCs/>
          <w:noProof/>
          <w:color w:val="333333"/>
          <w:sz w:val="18"/>
          <w:szCs w:val="18"/>
          <w:lang w:eastAsia="el-GR"/>
        </w:rPr>
        <w:drawing>
          <wp:anchor distT="0" distB="0" distL="114300" distR="114300" simplePos="0" relativeHeight="251659264" behindDoc="1" locked="0" layoutInCell="1" allowOverlap="1" wp14:anchorId="48C50ED5" wp14:editId="4AD6EF86">
            <wp:simplePos x="0" y="0"/>
            <wp:positionH relativeFrom="column">
              <wp:posOffset>2059</wp:posOffset>
            </wp:positionH>
            <wp:positionV relativeFrom="paragraph">
              <wp:posOffset>0</wp:posOffset>
            </wp:positionV>
            <wp:extent cx="2850515" cy="848360"/>
            <wp:effectExtent l="0" t="0" r="6985" b="8890"/>
            <wp:wrapNone/>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0515" cy="848360"/>
                    </a:xfrm>
                    <a:prstGeom prst="rect">
                      <a:avLst/>
                    </a:prstGeom>
                    <a:noFill/>
                    <a:ln>
                      <a:noFill/>
                    </a:ln>
                  </pic:spPr>
                </pic:pic>
              </a:graphicData>
            </a:graphic>
          </wp:anchor>
        </w:drawing>
      </w:r>
      <w:r w:rsidRPr="008D773C">
        <w:rPr>
          <w:rFonts w:cs="Verdana-Bold"/>
          <w:b/>
          <w:bCs/>
          <w:color w:val="333333"/>
          <w:sz w:val="18"/>
          <w:szCs w:val="18"/>
        </w:rPr>
        <w:tab/>
      </w:r>
      <w:r w:rsidR="00556EC8" w:rsidRPr="008B29CB">
        <w:rPr>
          <w:rFonts w:ascii="Verdana" w:hAnsi="Verdana" w:cs="Verdana-Bold"/>
          <w:b/>
          <w:bCs/>
          <w:color w:val="333333"/>
          <w:sz w:val="18"/>
          <w:szCs w:val="18"/>
        </w:rPr>
        <w:t>ΕΥΡΩΓΝΩΣΗ-EUROLAB ΦΙΛΟΘΕΗ - ΚΑΛΟΓΡΕΖΑ</w:t>
      </w:r>
    </w:p>
    <w:p w14:paraId="13F4D991" w14:textId="77777777" w:rsidR="00556EC8" w:rsidRPr="008B29CB" w:rsidRDefault="00556EC8" w:rsidP="00556EC8">
      <w:pPr>
        <w:tabs>
          <w:tab w:val="center" w:pos="7938"/>
        </w:tabs>
        <w:autoSpaceDE w:val="0"/>
        <w:autoSpaceDN w:val="0"/>
        <w:adjustRightInd w:val="0"/>
        <w:spacing w:after="0" w:line="240" w:lineRule="auto"/>
        <w:rPr>
          <w:rFonts w:ascii="Verdana" w:hAnsi="Verdana" w:cs="Verdana-Bold"/>
          <w:b/>
          <w:bCs/>
          <w:color w:val="333333"/>
          <w:sz w:val="18"/>
          <w:szCs w:val="18"/>
        </w:rPr>
      </w:pPr>
      <w:r w:rsidRPr="008D773C">
        <w:rPr>
          <w:rFonts w:ascii="Verdana" w:hAnsi="Verdana" w:cs="Verdana-Bold"/>
          <w:b/>
          <w:bCs/>
          <w:color w:val="333333"/>
          <w:sz w:val="18"/>
          <w:szCs w:val="18"/>
        </w:rPr>
        <w:tab/>
      </w:r>
      <w:r w:rsidRPr="008B29CB">
        <w:rPr>
          <w:rFonts w:ascii="Verdana" w:hAnsi="Verdana" w:cs="Verdana-Bold"/>
          <w:b/>
          <w:bCs/>
          <w:color w:val="333333"/>
          <w:sz w:val="18"/>
          <w:szCs w:val="18"/>
        </w:rPr>
        <w:t>ΧΑΤΖΗΓΙΑΝΝΑΚΗΣ ΠΑΝ.ΕΥΣΤΡΑΤΙΟΣ</w:t>
      </w:r>
    </w:p>
    <w:p w14:paraId="334B4D6B" w14:textId="77777777" w:rsidR="00556EC8" w:rsidRDefault="00556EC8" w:rsidP="00556EC8">
      <w:pPr>
        <w:tabs>
          <w:tab w:val="center" w:pos="7938"/>
        </w:tabs>
        <w:autoSpaceDE w:val="0"/>
        <w:autoSpaceDN w:val="0"/>
        <w:adjustRightInd w:val="0"/>
        <w:spacing w:after="0" w:line="240" w:lineRule="auto"/>
        <w:rPr>
          <w:rFonts w:ascii="Verdana" w:hAnsi="Verdana" w:cs="Verdana"/>
          <w:color w:val="333333"/>
          <w:sz w:val="18"/>
          <w:szCs w:val="18"/>
        </w:rPr>
      </w:pPr>
      <w:r w:rsidRPr="008D773C">
        <w:rPr>
          <w:rFonts w:ascii="Verdana" w:hAnsi="Verdana" w:cs="Verdana"/>
          <w:color w:val="333333"/>
          <w:sz w:val="18"/>
          <w:szCs w:val="18"/>
        </w:rPr>
        <w:tab/>
      </w:r>
      <w:r>
        <w:rPr>
          <w:rFonts w:ascii="Verdana" w:hAnsi="Verdana" w:cs="Verdana"/>
          <w:color w:val="333333"/>
          <w:sz w:val="18"/>
          <w:szCs w:val="18"/>
        </w:rPr>
        <w:t>Α.Φ.M.: 027085076, Δ.Ο.Υ.: Ν.ΗΡΑΚΛΕΙΟΥ</w:t>
      </w:r>
    </w:p>
    <w:p w14:paraId="6AE5CF1F" w14:textId="77777777" w:rsidR="00556EC8" w:rsidRDefault="00556EC8" w:rsidP="00556EC8">
      <w:pPr>
        <w:tabs>
          <w:tab w:val="center" w:pos="7938"/>
        </w:tabs>
        <w:autoSpaceDE w:val="0"/>
        <w:autoSpaceDN w:val="0"/>
        <w:adjustRightInd w:val="0"/>
        <w:spacing w:after="0" w:line="240" w:lineRule="auto"/>
        <w:rPr>
          <w:rFonts w:ascii="Verdana" w:hAnsi="Verdana" w:cs="Verdana"/>
          <w:color w:val="333333"/>
          <w:sz w:val="18"/>
          <w:szCs w:val="18"/>
        </w:rPr>
      </w:pPr>
      <w:r w:rsidRPr="008D773C">
        <w:rPr>
          <w:rFonts w:ascii="Verdana" w:hAnsi="Verdana" w:cs="Verdana"/>
          <w:color w:val="333333"/>
          <w:sz w:val="18"/>
          <w:szCs w:val="18"/>
        </w:rPr>
        <w:tab/>
      </w:r>
      <w:r w:rsidR="009D66AE">
        <w:rPr>
          <w:rFonts w:ascii="Verdana" w:hAnsi="Verdana" w:cs="Verdana"/>
          <w:color w:val="333333"/>
          <w:sz w:val="18"/>
          <w:szCs w:val="18"/>
        </w:rPr>
        <w:t>ΔΩΔΕΚΑΝΗΣΟΥ</w:t>
      </w:r>
      <w:r>
        <w:rPr>
          <w:rFonts w:ascii="Verdana" w:hAnsi="Verdana" w:cs="Verdana"/>
          <w:color w:val="333333"/>
          <w:sz w:val="18"/>
          <w:szCs w:val="18"/>
        </w:rPr>
        <w:t xml:space="preserve"> 84 (</w:t>
      </w:r>
      <w:r w:rsidR="009D66AE">
        <w:rPr>
          <w:rFonts w:ascii="Verdana" w:hAnsi="Verdana" w:cs="Verdana"/>
          <w:color w:val="333333"/>
          <w:sz w:val="18"/>
          <w:szCs w:val="18"/>
        </w:rPr>
        <w:t>ΑΛΣΟΥΠΟΛΗ</w:t>
      </w:r>
      <w:r>
        <w:rPr>
          <w:rFonts w:ascii="Verdana" w:hAnsi="Verdana" w:cs="Verdana"/>
          <w:color w:val="333333"/>
          <w:sz w:val="18"/>
          <w:szCs w:val="18"/>
        </w:rPr>
        <w:t xml:space="preserve">), </w:t>
      </w:r>
      <w:r w:rsidR="009D66AE">
        <w:rPr>
          <w:rFonts w:ascii="Verdana" w:hAnsi="Verdana" w:cs="Verdana"/>
          <w:color w:val="333333"/>
          <w:sz w:val="18"/>
          <w:szCs w:val="18"/>
        </w:rPr>
        <w:t>ΝΕΑ ΙΩΝΙΑ</w:t>
      </w:r>
      <w:r>
        <w:rPr>
          <w:rFonts w:ascii="Verdana" w:hAnsi="Verdana" w:cs="Verdana"/>
          <w:color w:val="333333"/>
          <w:sz w:val="18"/>
          <w:szCs w:val="18"/>
        </w:rPr>
        <w:t>, 14235</w:t>
      </w:r>
    </w:p>
    <w:p w14:paraId="0D47BC85" w14:textId="77777777" w:rsidR="00556EC8" w:rsidRDefault="00556EC8" w:rsidP="00556EC8">
      <w:pPr>
        <w:tabs>
          <w:tab w:val="center" w:pos="7938"/>
        </w:tabs>
        <w:autoSpaceDE w:val="0"/>
        <w:autoSpaceDN w:val="0"/>
        <w:adjustRightInd w:val="0"/>
        <w:spacing w:after="0" w:line="240" w:lineRule="auto"/>
        <w:rPr>
          <w:rFonts w:ascii="Verdana" w:hAnsi="Verdana" w:cs="Verdana"/>
          <w:color w:val="333333"/>
          <w:sz w:val="18"/>
          <w:szCs w:val="18"/>
        </w:rPr>
      </w:pPr>
      <w:r w:rsidRPr="008D773C">
        <w:rPr>
          <w:rFonts w:ascii="Verdana" w:hAnsi="Verdana" w:cs="Verdana"/>
          <w:color w:val="333333"/>
          <w:sz w:val="18"/>
          <w:szCs w:val="18"/>
        </w:rPr>
        <w:tab/>
      </w:r>
      <w:r>
        <w:rPr>
          <w:rFonts w:ascii="Verdana" w:hAnsi="Verdana" w:cs="Verdana"/>
          <w:color w:val="333333"/>
          <w:sz w:val="18"/>
          <w:szCs w:val="18"/>
        </w:rPr>
        <w:t>Αρ. Τηλ. 210 2724222</w:t>
      </w:r>
    </w:p>
    <w:p w14:paraId="1417EF4B" w14:textId="77777777" w:rsidR="005027AC" w:rsidRPr="00D53629" w:rsidRDefault="00556EC8" w:rsidP="00556EC8">
      <w:pPr>
        <w:tabs>
          <w:tab w:val="center" w:pos="7938"/>
        </w:tabs>
        <w:autoSpaceDE w:val="0"/>
        <w:autoSpaceDN w:val="0"/>
        <w:adjustRightInd w:val="0"/>
        <w:spacing w:after="0" w:line="240" w:lineRule="auto"/>
        <w:rPr>
          <w:rFonts w:ascii="Verdana" w:hAnsi="Verdana" w:cs="Verdana"/>
          <w:color w:val="333333"/>
          <w:sz w:val="18"/>
          <w:szCs w:val="18"/>
        </w:rPr>
      </w:pPr>
      <w:r w:rsidRPr="008D773C">
        <w:rPr>
          <w:rFonts w:ascii="Verdana" w:hAnsi="Verdana" w:cs="Verdana"/>
          <w:color w:val="333333"/>
          <w:sz w:val="18"/>
          <w:szCs w:val="18"/>
        </w:rPr>
        <w:tab/>
      </w:r>
      <w:r>
        <w:rPr>
          <w:rFonts w:ascii="Verdana" w:hAnsi="Verdana" w:cs="Verdana"/>
          <w:color w:val="333333"/>
          <w:sz w:val="18"/>
          <w:szCs w:val="18"/>
        </w:rPr>
        <w:t xml:space="preserve">Email: </w:t>
      </w:r>
      <w:r w:rsidRPr="00D07C96">
        <w:rPr>
          <w:rFonts w:ascii="Verdana" w:hAnsi="Verdana" w:cs="Verdana"/>
          <w:color w:val="333333"/>
          <w:sz w:val="18"/>
          <w:szCs w:val="18"/>
        </w:rPr>
        <w:t>filothei@eurognosi.info</w:t>
      </w:r>
    </w:p>
    <w:p w14:paraId="7543D3D4" w14:textId="77777777" w:rsidR="00E84F33" w:rsidRPr="00D07C96" w:rsidRDefault="00E84F33" w:rsidP="005027AC">
      <w:pPr>
        <w:tabs>
          <w:tab w:val="center" w:pos="7088"/>
        </w:tabs>
        <w:autoSpaceDE w:val="0"/>
        <w:autoSpaceDN w:val="0"/>
        <w:adjustRightInd w:val="0"/>
        <w:spacing w:after="0" w:line="240" w:lineRule="auto"/>
        <w:rPr>
          <w:rFonts w:cs="Verdana-Bold"/>
          <w:b/>
          <w:bCs/>
          <w:color w:val="333333"/>
          <w:sz w:val="24"/>
          <w:szCs w:val="24"/>
        </w:rPr>
      </w:pPr>
    </w:p>
    <w:p w14:paraId="46226613" w14:textId="77777777" w:rsidR="005027AC" w:rsidRPr="00896AA4" w:rsidRDefault="005027AC" w:rsidP="005027AC">
      <w:pPr>
        <w:autoSpaceDE w:val="0"/>
        <w:autoSpaceDN w:val="0"/>
        <w:adjustRightInd w:val="0"/>
        <w:spacing w:after="0" w:line="240" w:lineRule="auto"/>
        <w:jc w:val="center"/>
        <w:rPr>
          <w:rFonts w:cs="Verdana-Bold"/>
          <w:b/>
          <w:bCs/>
          <w:color w:val="333333"/>
          <w:sz w:val="24"/>
          <w:szCs w:val="24"/>
        </w:rPr>
      </w:pPr>
      <w:r>
        <w:rPr>
          <w:rFonts w:ascii="Verdana-Bold" w:hAnsi="Verdana-Bold" w:cs="Verdana-Bold"/>
          <w:b/>
          <w:bCs/>
          <w:color w:val="333333"/>
          <w:sz w:val="24"/>
          <w:szCs w:val="24"/>
        </w:rPr>
        <w:t>ΙΔΙΩΤΙΚΟ ΣΥΜΦΩΝΗΤΙΚΟ</w:t>
      </w:r>
    </w:p>
    <w:p w14:paraId="30B2BCB2" w14:textId="77777777" w:rsidR="005027AC" w:rsidRPr="00570345" w:rsidRDefault="005027AC" w:rsidP="007F4123">
      <w:pPr>
        <w:autoSpaceDE w:val="0"/>
        <w:autoSpaceDN w:val="0"/>
        <w:adjustRightInd w:val="0"/>
        <w:spacing w:after="120" w:line="240" w:lineRule="auto"/>
        <w:jc w:val="both"/>
        <w:rPr>
          <w:rFonts w:ascii="Verdana" w:hAnsi="Verdana" w:cs="Verdana"/>
          <w:color w:val="333333"/>
          <w:sz w:val="18"/>
          <w:szCs w:val="18"/>
        </w:rPr>
      </w:pPr>
      <w:r w:rsidRPr="00570345">
        <w:rPr>
          <w:rFonts w:ascii="Verdana" w:hAnsi="Verdana" w:cs="Verdana"/>
          <w:color w:val="333333"/>
          <w:sz w:val="18"/>
          <w:szCs w:val="18"/>
        </w:rPr>
        <w:t>Σήμερα,</w:t>
      </w:r>
      <w:r w:rsidR="003857E4" w:rsidRPr="003857E4">
        <w:rPr>
          <w:rFonts w:ascii="Verdana" w:hAnsi="Verdana" w:cs="Verdana"/>
          <w:color w:val="333333"/>
          <w:sz w:val="18"/>
          <w:szCs w:val="18"/>
        </w:rPr>
        <w:t xml:space="preserve"> </w:t>
      </w:r>
      <w:bookmarkStart w:id="0" w:name="cur"/>
      <w:bookmarkEnd w:id="0"/>
      <w:r w:rsidR="003857E4" w:rsidRPr="003857E4">
        <w:rPr>
          <w:rFonts w:ascii="Verdana" w:hAnsi="Verdana" w:cs="Verdana"/>
          <w:color w:val="333333"/>
          <w:sz w:val="18"/>
          <w:szCs w:val="18"/>
        </w:rPr>
        <w:t xml:space="preserve"> </w:t>
      </w:r>
      <w:r w:rsidR="002E510B" w:rsidRPr="002E510B">
        <w:rPr>
          <w:rFonts w:ascii="Verdana" w:hAnsi="Verdana" w:cs="Verdana"/>
          <w:color w:val="333333"/>
          <w:sz w:val="18"/>
          <w:szCs w:val="18"/>
        </w:rPr>
        <w:t xml:space="preserve"> </w:t>
      </w:r>
      <w:bookmarkStart w:id="1" w:name="gen"/>
      <w:bookmarkEnd w:id="1"/>
      <w:r w:rsidRPr="002E510B">
        <w:rPr>
          <w:rFonts w:ascii="Verdana" w:hAnsi="Verdana" w:cs="Verdana"/>
          <w:color w:val="333333"/>
          <w:sz w:val="18"/>
          <w:szCs w:val="18"/>
        </w:rPr>
        <w:t xml:space="preserve"> </w:t>
      </w:r>
      <w:r>
        <w:rPr>
          <w:rFonts w:ascii="Verdana" w:hAnsi="Verdana" w:cs="Verdana"/>
          <w:color w:val="333333"/>
          <w:sz w:val="18"/>
          <w:szCs w:val="18"/>
        </w:rPr>
        <w:t>υπογεγραμμέν</w:t>
      </w:r>
      <w:bookmarkStart w:id="2" w:name="gen1"/>
      <w:bookmarkEnd w:id="2"/>
      <w:r w:rsidR="002A500D" w:rsidRPr="002A500D">
        <w:rPr>
          <w:rFonts w:ascii="Verdana" w:hAnsi="Verdana" w:cs="Verdana"/>
          <w:color w:val="333333"/>
          <w:sz w:val="18"/>
          <w:szCs w:val="18"/>
        </w:rPr>
        <w:t xml:space="preserve"> </w:t>
      </w:r>
      <w:bookmarkStart w:id="3" w:name="on_up"/>
      <w:bookmarkEnd w:id="3"/>
      <w:r w:rsidR="00415594" w:rsidRPr="00415594">
        <w:rPr>
          <w:rFonts w:ascii="Verdana" w:hAnsi="Verdana" w:cs="Verdana"/>
          <w:color w:val="333333"/>
          <w:sz w:val="18"/>
          <w:szCs w:val="18"/>
        </w:rPr>
        <w:t xml:space="preserve"> </w:t>
      </w:r>
      <w:r w:rsidRPr="00570345">
        <w:rPr>
          <w:rFonts w:ascii="Verdana" w:hAnsi="Verdana" w:cs="Verdana"/>
          <w:color w:val="333333"/>
          <w:sz w:val="18"/>
          <w:szCs w:val="18"/>
        </w:rPr>
        <w:t>συμφων</w:t>
      </w:r>
      <w:r w:rsidR="00204825">
        <w:rPr>
          <w:rFonts w:ascii="Verdana" w:hAnsi="Verdana" w:cs="Verdana"/>
          <w:color w:val="333333"/>
          <w:sz w:val="18"/>
          <w:szCs w:val="18"/>
        </w:rPr>
        <w:t>εί</w:t>
      </w:r>
      <w:r w:rsidRPr="00570345">
        <w:rPr>
          <w:rFonts w:ascii="Verdana" w:hAnsi="Verdana" w:cs="Verdana"/>
          <w:color w:val="333333"/>
          <w:sz w:val="18"/>
          <w:szCs w:val="18"/>
        </w:rPr>
        <w:t xml:space="preserve"> και αναλαμβάν</w:t>
      </w:r>
      <w:r w:rsidR="00204825">
        <w:rPr>
          <w:rFonts w:ascii="Verdana" w:hAnsi="Verdana" w:cs="Verdana"/>
          <w:color w:val="333333"/>
          <w:sz w:val="18"/>
          <w:szCs w:val="18"/>
        </w:rPr>
        <w:t>ει</w:t>
      </w:r>
      <w:r w:rsidRPr="00570345">
        <w:rPr>
          <w:rFonts w:ascii="Verdana" w:hAnsi="Verdana" w:cs="Verdana"/>
          <w:color w:val="333333"/>
          <w:sz w:val="18"/>
          <w:szCs w:val="18"/>
        </w:rPr>
        <w:t xml:space="preserve"> για λογαριασμό</w:t>
      </w:r>
      <w:r w:rsidR="00C1185B" w:rsidRPr="00C1185B">
        <w:rPr>
          <w:rFonts w:ascii="Verdana" w:hAnsi="Verdana" w:cs="Verdana"/>
          <w:color w:val="333333"/>
          <w:sz w:val="18"/>
          <w:szCs w:val="18"/>
        </w:rPr>
        <w:t xml:space="preserve"> </w:t>
      </w:r>
      <w:bookmarkStart w:id="4" w:name="tou"/>
      <w:bookmarkEnd w:id="4"/>
      <w:r w:rsidRPr="00570345">
        <w:rPr>
          <w:rFonts w:ascii="Verdana" w:hAnsi="Verdana" w:cs="Verdana"/>
          <w:color w:val="333333"/>
          <w:sz w:val="18"/>
          <w:szCs w:val="18"/>
        </w:rPr>
        <w:t xml:space="preserve"> </w:t>
      </w:r>
      <w:bookmarkStart w:id="5" w:name="on_sp"/>
      <w:bookmarkEnd w:id="5"/>
      <w:r w:rsidRPr="00570345">
        <w:rPr>
          <w:rFonts w:ascii="Verdana" w:hAnsi="Verdana" w:cs="Verdana-Bold"/>
          <w:b/>
          <w:bCs/>
          <w:color w:val="333333"/>
          <w:sz w:val="18"/>
          <w:szCs w:val="18"/>
        </w:rPr>
        <w:t xml:space="preserve"> </w:t>
      </w:r>
      <w:r w:rsidRPr="00570345">
        <w:rPr>
          <w:rFonts w:ascii="Verdana" w:hAnsi="Verdana" w:cs="Verdana"/>
          <w:color w:val="333333"/>
          <w:sz w:val="18"/>
          <w:szCs w:val="18"/>
        </w:rPr>
        <w:t xml:space="preserve">να παρακολουθεί τα μαθήματα </w:t>
      </w:r>
      <w:bookmarkStart w:id="6" w:name="per_prg"/>
      <w:bookmarkEnd w:id="6"/>
      <w:r w:rsidRPr="00570345">
        <w:rPr>
          <w:rFonts w:ascii="Verdana" w:hAnsi="Verdana" w:cs="Verdana-Bold"/>
          <w:b/>
          <w:bCs/>
          <w:color w:val="333333"/>
          <w:sz w:val="18"/>
          <w:szCs w:val="18"/>
        </w:rPr>
        <w:t xml:space="preserve"> </w:t>
      </w:r>
      <w:r w:rsidRPr="00570345">
        <w:rPr>
          <w:rFonts w:ascii="Verdana" w:hAnsi="Verdana" w:cs="Verdana"/>
          <w:color w:val="333333"/>
          <w:sz w:val="18"/>
          <w:szCs w:val="18"/>
        </w:rPr>
        <w:t xml:space="preserve">με το μοναδικό σύστημα βιωματικής εκπαίδευσης με τη μέθοδο </w:t>
      </w:r>
      <w:r w:rsidRPr="00570345">
        <w:rPr>
          <w:rFonts w:ascii="Verdana" w:hAnsi="Verdana" w:cs="Verdana-Bold"/>
          <w:b/>
          <w:bCs/>
          <w:color w:val="333333"/>
          <w:sz w:val="18"/>
          <w:szCs w:val="18"/>
        </w:rPr>
        <w:t xml:space="preserve">ΕΥΡΩΓΝΩΣΗ ® </w:t>
      </w:r>
      <w:r w:rsidR="00EA59FF">
        <w:rPr>
          <w:rFonts w:ascii="Verdana" w:hAnsi="Verdana" w:cs="Verdana-Bold"/>
          <w:b/>
          <w:bCs/>
          <w:color w:val="333333"/>
          <w:sz w:val="18"/>
          <w:szCs w:val="18"/>
          <w:lang w:val="en-US"/>
        </w:rPr>
        <w:t>Learn</w:t>
      </w:r>
      <w:r w:rsidRPr="00570345">
        <w:rPr>
          <w:rFonts w:ascii="Verdana" w:hAnsi="Verdana" w:cs="Verdana-Bold"/>
          <w:b/>
          <w:bCs/>
          <w:color w:val="333333"/>
          <w:sz w:val="18"/>
          <w:szCs w:val="18"/>
        </w:rPr>
        <w:t xml:space="preserve"> </w:t>
      </w:r>
      <w:r w:rsidRPr="00570345">
        <w:rPr>
          <w:rFonts w:ascii="Verdana" w:hAnsi="Verdana" w:cs="Verdana"/>
          <w:color w:val="333333"/>
          <w:sz w:val="18"/>
          <w:szCs w:val="18"/>
        </w:rPr>
        <w:t xml:space="preserve">το οποίο περιλαμβάνει: την εκπαίδευση με τη βοήθεια εξειδικευμένου καθηγητή ανά επίπεδο, τη χρήση τεχνολογικών μέσων και </w:t>
      </w:r>
      <w:r w:rsidR="00EA59FF">
        <w:rPr>
          <w:rFonts w:ascii="Verdana" w:hAnsi="Verdana" w:cs="Verdana"/>
          <w:color w:val="333333"/>
          <w:sz w:val="18"/>
          <w:szCs w:val="18"/>
          <w:lang w:val="en-US"/>
        </w:rPr>
        <w:t>multimedia</w:t>
      </w:r>
      <w:r w:rsidRPr="00570345">
        <w:rPr>
          <w:rFonts w:ascii="Verdana" w:hAnsi="Verdana" w:cs="Verdana"/>
          <w:color w:val="333333"/>
          <w:sz w:val="18"/>
          <w:szCs w:val="18"/>
        </w:rPr>
        <w:t xml:space="preserve">/οπτικοακουστικού υλικού, τη χρήση εκπαιδευτικών εργαλείων (π.χ. </w:t>
      </w:r>
      <w:r w:rsidR="00C30FC5">
        <w:rPr>
          <w:rFonts w:ascii="Verdana" w:hAnsi="Verdana" w:cs="Verdana"/>
          <w:color w:val="333333"/>
          <w:sz w:val="18"/>
          <w:szCs w:val="18"/>
        </w:rPr>
        <w:t>δ</w:t>
      </w:r>
      <w:r w:rsidR="008520D5">
        <w:rPr>
          <w:rFonts w:ascii="Verdana" w:hAnsi="Verdana" w:cs="Verdana"/>
          <w:color w:val="333333"/>
          <w:sz w:val="18"/>
          <w:szCs w:val="18"/>
        </w:rPr>
        <w:t>ιαδραστικούς πίνακες</w:t>
      </w:r>
      <w:r w:rsidRPr="00570345">
        <w:rPr>
          <w:rFonts w:ascii="Verdana" w:hAnsi="Verdana" w:cs="Verdana"/>
          <w:color w:val="333333"/>
          <w:sz w:val="18"/>
          <w:szCs w:val="18"/>
        </w:rPr>
        <w:t xml:space="preserve">, </w:t>
      </w:r>
      <w:r w:rsidR="00EA59FF">
        <w:rPr>
          <w:rFonts w:ascii="Verdana" w:hAnsi="Verdana" w:cs="Verdana"/>
          <w:color w:val="333333"/>
          <w:sz w:val="18"/>
          <w:szCs w:val="18"/>
          <w:lang w:val="en-US"/>
        </w:rPr>
        <w:t>DVD</w:t>
      </w:r>
      <w:r w:rsidRPr="00570345">
        <w:rPr>
          <w:rFonts w:ascii="Verdana" w:hAnsi="Verdana" w:cs="Verdana"/>
          <w:color w:val="333333"/>
          <w:sz w:val="18"/>
          <w:szCs w:val="18"/>
        </w:rPr>
        <w:t xml:space="preserve">, </w:t>
      </w:r>
      <w:r w:rsidR="00EA59FF">
        <w:rPr>
          <w:rFonts w:ascii="Verdana" w:hAnsi="Verdana" w:cs="Verdana"/>
          <w:color w:val="333333"/>
          <w:sz w:val="18"/>
          <w:szCs w:val="18"/>
          <w:lang w:val="en-US"/>
        </w:rPr>
        <w:t>Just</w:t>
      </w:r>
      <w:r w:rsidR="00EA59FF" w:rsidRPr="008520D5">
        <w:rPr>
          <w:rFonts w:ascii="Verdana" w:hAnsi="Verdana" w:cs="Verdana"/>
          <w:color w:val="333333"/>
          <w:sz w:val="18"/>
          <w:szCs w:val="18"/>
        </w:rPr>
        <w:t xml:space="preserve"> </w:t>
      </w:r>
      <w:r w:rsidR="00EA59FF">
        <w:rPr>
          <w:rFonts w:ascii="Verdana" w:hAnsi="Verdana" w:cs="Verdana"/>
          <w:color w:val="333333"/>
          <w:sz w:val="18"/>
          <w:szCs w:val="18"/>
          <w:lang w:val="en-US"/>
        </w:rPr>
        <w:t>Vote</w:t>
      </w:r>
      <w:r w:rsidRPr="00570345">
        <w:rPr>
          <w:rFonts w:ascii="Verdana" w:hAnsi="Verdana" w:cs="Verdana"/>
          <w:color w:val="333333"/>
          <w:sz w:val="18"/>
          <w:szCs w:val="18"/>
        </w:rPr>
        <w:t xml:space="preserve">, </w:t>
      </w:r>
      <w:r w:rsidR="00EA59FF">
        <w:rPr>
          <w:rFonts w:ascii="Verdana" w:hAnsi="Verdana" w:cs="Verdana"/>
          <w:color w:val="333333"/>
          <w:sz w:val="18"/>
          <w:szCs w:val="18"/>
          <w:lang w:val="en-US"/>
        </w:rPr>
        <w:t>E</w:t>
      </w:r>
      <w:r w:rsidR="00EA59FF" w:rsidRPr="00EA59FF">
        <w:rPr>
          <w:rFonts w:ascii="Verdana" w:hAnsi="Verdana" w:cs="Verdana"/>
          <w:color w:val="333333"/>
          <w:sz w:val="18"/>
          <w:szCs w:val="18"/>
        </w:rPr>
        <w:t>-</w:t>
      </w:r>
      <w:r w:rsidR="00EA59FF">
        <w:rPr>
          <w:rFonts w:ascii="Verdana" w:hAnsi="Verdana" w:cs="Verdana"/>
          <w:color w:val="333333"/>
          <w:sz w:val="18"/>
          <w:szCs w:val="18"/>
          <w:lang w:val="en-US"/>
        </w:rPr>
        <w:t>Blocks</w:t>
      </w:r>
      <w:r w:rsidRPr="00570345">
        <w:rPr>
          <w:rFonts w:ascii="Verdana" w:hAnsi="Verdana" w:cs="Verdana"/>
          <w:color w:val="333333"/>
          <w:sz w:val="18"/>
          <w:szCs w:val="18"/>
        </w:rPr>
        <w:t>), την ενσωμάτωση δεξιοτήτων (</w:t>
      </w:r>
      <w:r w:rsidR="00EA59FF">
        <w:rPr>
          <w:rFonts w:ascii="Verdana" w:hAnsi="Verdana" w:cs="Verdana"/>
          <w:color w:val="333333"/>
          <w:sz w:val="18"/>
          <w:szCs w:val="18"/>
          <w:lang w:val="en-US"/>
        </w:rPr>
        <w:t>skill</w:t>
      </w:r>
      <w:r w:rsidR="00EA59FF" w:rsidRPr="00EA59FF">
        <w:rPr>
          <w:rFonts w:ascii="Verdana" w:hAnsi="Verdana" w:cs="Verdana"/>
          <w:color w:val="333333"/>
          <w:sz w:val="18"/>
          <w:szCs w:val="18"/>
        </w:rPr>
        <w:t xml:space="preserve"> </w:t>
      </w:r>
      <w:r w:rsidR="00EA59FF">
        <w:rPr>
          <w:rFonts w:ascii="Verdana" w:hAnsi="Verdana" w:cs="Verdana"/>
          <w:color w:val="333333"/>
          <w:sz w:val="18"/>
          <w:szCs w:val="18"/>
          <w:lang w:val="en-US"/>
        </w:rPr>
        <w:t>integration</w:t>
      </w:r>
      <w:r w:rsidRPr="00570345">
        <w:rPr>
          <w:rFonts w:ascii="Verdana" w:hAnsi="Verdana" w:cs="Verdana"/>
          <w:color w:val="333333"/>
          <w:sz w:val="18"/>
          <w:szCs w:val="18"/>
        </w:rPr>
        <w:t xml:space="preserve">) μέσω </w:t>
      </w:r>
      <w:r w:rsidRPr="00570345">
        <w:rPr>
          <w:rFonts w:ascii="Verdana" w:hAnsi="Verdana" w:cs="Verdana"/>
          <w:color w:val="333333"/>
          <w:sz w:val="18"/>
          <w:szCs w:val="18"/>
          <w:lang w:val="en-US"/>
        </w:rPr>
        <w:t>task</w:t>
      </w:r>
      <w:r w:rsidRPr="00570345">
        <w:rPr>
          <w:rFonts w:ascii="Verdana" w:hAnsi="Verdana" w:cs="Verdana"/>
          <w:color w:val="333333"/>
          <w:sz w:val="18"/>
          <w:szCs w:val="18"/>
        </w:rPr>
        <w:t>-</w:t>
      </w:r>
      <w:r w:rsidRPr="00570345">
        <w:rPr>
          <w:rFonts w:ascii="Verdana" w:hAnsi="Verdana" w:cs="Verdana"/>
          <w:color w:val="333333"/>
          <w:sz w:val="18"/>
          <w:szCs w:val="18"/>
          <w:lang w:val="en-US"/>
        </w:rPr>
        <w:t>based</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learning</w:t>
      </w:r>
      <w:r w:rsidRPr="00570345">
        <w:rPr>
          <w:rFonts w:ascii="Verdana" w:hAnsi="Verdana" w:cs="Verdana"/>
          <w:color w:val="333333"/>
          <w:sz w:val="18"/>
          <w:szCs w:val="18"/>
        </w:rPr>
        <w:t xml:space="preserve"> και </w:t>
      </w:r>
      <w:r w:rsidRPr="00570345">
        <w:rPr>
          <w:rFonts w:ascii="Verdana" w:hAnsi="Verdana" w:cs="Verdana"/>
          <w:color w:val="333333"/>
          <w:sz w:val="18"/>
          <w:szCs w:val="18"/>
          <w:lang w:val="en-US"/>
        </w:rPr>
        <w:t>content</w:t>
      </w:r>
      <w:r w:rsidRPr="00570345">
        <w:rPr>
          <w:rFonts w:ascii="Verdana" w:hAnsi="Verdana" w:cs="Verdana"/>
          <w:color w:val="333333"/>
          <w:sz w:val="18"/>
          <w:szCs w:val="18"/>
        </w:rPr>
        <w:t xml:space="preserve"> &amp; </w:t>
      </w:r>
      <w:r w:rsidRPr="00570345">
        <w:rPr>
          <w:rFonts w:ascii="Verdana" w:hAnsi="Verdana" w:cs="Verdana"/>
          <w:color w:val="333333"/>
          <w:sz w:val="18"/>
          <w:szCs w:val="18"/>
          <w:lang w:val="en-US"/>
        </w:rPr>
        <w:t>language</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integrated</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learning</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CLIL</w:t>
      </w:r>
      <w:r w:rsidRPr="00570345">
        <w:rPr>
          <w:rFonts w:ascii="Verdana" w:hAnsi="Verdana" w:cs="Verdana"/>
          <w:color w:val="333333"/>
          <w:sz w:val="18"/>
          <w:szCs w:val="18"/>
        </w:rPr>
        <w:t xml:space="preserve">) (π.χ. </w:t>
      </w:r>
      <w:r w:rsidRPr="00570345">
        <w:rPr>
          <w:rFonts w:ascii="Verdana" w:hAnsi="Verdana" w:cs="Verdana"/>
          <w:color w:val="333333"/>
          <w:sz w:val="18"/>
          <w:szCs w:val="18"/>
          <w:lang w:val="en-US"/>
        </w:rPr>
        <w:t>Global</w:t>
      </w:r>
      <w:r w:rsidRPr="00570345">
        <w:rPr>
          <w:rFonts w:ascii="Verdana" w:hAnsi="Verdana" w:cs="Verdana"/>
          <w:color w:val="333333"/>
          <w:sz w:val="18"/>
          <w:szCs w:val="18"/>
        </w:rPr>
        <w:t xml:space="preserve"> </w:t>
      </w:r>
      <w:r w:rsidRPr="00570345">
        <w:rPr>
          <w:rFonts w:ascii="Verdana" w:hAnsi="Verdana" w:cs="Verdana"/>
          <w:color w:val="333333"/>
          <w:sz w:val="18"/>
          <w:szCs w:val="18"/>
          <w:lang w:val="en-US"/>
        </w:rPr>
        <w:t>Education</w:t>
      </w:r>
      <w:r w:rsidRPr="00570345">
        <w:rPr>
          <w:rFonts w:ascii="Verdana" w:hAnsi="Verdana" w:cs="Verdana"/>
          <w:color w:val="333333"/>
          <w:sz w:val="18"/>
          <w:szCs w:val="18"/>
        </w:rPr>
        <w:t>)</w:t>
      </w:r>
      <w:r w:rsidR="008520D5">
        <w:rPr>
          <w:rFonts w:ascii="Verdana" w:hAnsi="Verdana" w:cs="Verdana"/>
          <w:color w:val="333333"/>
          <w:sz w:val="18"/>
          <w:szCs w:val="18"/>
        </w:rPr>
        <w:t>, την χρήση του διαδικτύου, την χρήση τεχνολογιών διαδικτυακής</w:t>
      </w:r>
      <w:r w:rsidRPr="00570345">
        <w:rPr>
          <w:rFonts w:ascii="Verdana" w:hAnsi="Verdana" w:cs="Verdana"/>
          <w:color w:val="333333"/>
          <w:sz w:val="18"/>
          <w:szCs w:val="18"/>
        </w:rPr>
        <w:t xml:space="preserve"> </w:t>
      </w:r>
      <w:r w:rsidR="00C30FC5">
        <w:rPr>
          <w:rFonts w:ascii="Verdana" w:hAnsi="Verdana" w:cs="Verdana"/>
          <w:color w:val="333333"/>
          <w:sz w:val="18"/>
          <w:szCs w:val="18"/>
        </w:rPr>
        <w:t>επικοινωνίας</w:t>
      </w:r>
      <w:r w:rsidR="00C30FC5" w:rsidRPr="00C30FC5">
        <w:rPr>
          <w:rFonts w:ascii="Verdana" w:hAnsi="Verdana" w:cs="Verdana"/>
          <w:color w:val="333333"/>
          <w:sz w:val="18"/>
          <w:szCs w:val="18"/>
        </w:rPr>
        <w:t xml:space="preserve"> </w:t>
      </w:r>
      <w:r w:rsidR="00C30FC5">
        <w:rPr>
          <w:rFonts w:ascii="Verdana" w:hAnsi="Verdana" w:cs="Verdana"/>
          <w:color w:val="333333"/>
          <w:sz w:val="18"/>
          <w:szCs w:val="18"/>
        </w:rPr>
        <w:t xml:space="preserve">(π.χ. </w:t>
      </w:r>
      <w:r w:rsidR="00157EDE">
        <w:rPr>
          <w:rFonts w:ascii="Verdana" w:hAnsi="Verdana" w:cs="Verdana"/>
          <w:color w:val="333333"/>
          <w:sz w:val="18"/>
          <w:szCs w:val="18"/>
          <w:lang w:val="en-US"/>
        </w:rPr>
        <w:t>S</w:t>
      </w:r>
      <w:r w:rsidR="00C30FC5">
        <w:rPr>
          <w:rFonts w:ascii="Verdana" w:hAnsi="Verdana" w:cs="Verdana"/>
          <w:color w:val="333333"/>
          <w:sz w:val="18"/>
          <w:szCs w:val="18"/>
          <w:lang w:val="en-US"/>
        </w:rPr>
        <w:t>kype</w:t>
      </w:r>
      <w:r w:rsidR="00C30FC5" w:rsidRPr="00C30FC5">
        <w:rPr>
          <w:rFonts w:ascii="Verdana" w:hAnsi="Verdana" w:cs="Verdana"/>
          <w:color w:val="333333"/>
          <w:sz w:val="18"/>
          <w:szCs w:val="18"/>
        </w:rPr>
        <w:t>)</w:t>
      </w:r>
      <w:r w:rsidR="00157EDE" w:rsidRPr="00157EDE">
        <w:rPr>
          <w:rFonts w:ascii="Verdana" w:hAnsi="Verdana" w:cs="Verdana"/>
          <w:color w:val="333333"/>
          <w:sz w:val="18"/>
          <w:szCs w:val="18"/>
        </w:rPr>
        <w:t>,</w:t>
      </w:r>
      <w:r w:rsidR="00C30FC5">
        <w:rPr>
          <w:rFonts w:ascii="Verdana" w:hAnsi="Verdana" w:cs="Verdana"/>
          <w:color w:val="333333"/>
          <w:sz w:val="18"/>
          <w:szCs w:val="18"/>
        </w:rPr>
        <w:t xml:space="preserve"> </w:t>
      </w:r>
      <w:r w:rsidRPr="00570345">
        <w:rPr>
          <w:rFonts w:ascii="Verdana" w:hAnsi="Verdana" w:cs="Verdana"/>
          <w:color w:val="333333"/>
          <w:sz w:val="18"/>
          <w:szCs w:val="18"/>
        </w:rPr>
        <w:t xml:space="preserve">τη χρήση σπουδαστικής καρτέλας ή ηλεκτρονικής σπουδαστικής καρτέλας και τη χορήγηση ελέγχου επίδοσης και βεβαίωσης σπουδών, που σαν στόχο έχουν να δημιουργήσουν ένα φιλικό περιβάλλον στον σπουδαστή, αλλά </w:t>
      </w:r>
      <w:r w:rsidR="00A90BF8">
        <w:rPr>
          <w:rFonts w:ascii="Verdana" w:hAnsi="Verdana" w:cs="Verdana"/>
          <w:color w:val="333333"/>
          <w:sz w:val="18"/>
          <w:szCs w:val="18"/>
        </w:rPr>
        <w:t xml:space="preserve">και </w:t>
      </w:r>
      <w:r w:rsidRPr="00570345">
        <w:rPr>
          <w:rFonts w:ascii="Verdana" w:hAnsi="Verdana" w:cs="Verdana"/>
          <w:color w:val="333333"/>
          <w:sz w:val="18"/>
          <w:szCs w:val="18"/>
        </w:rPr>
        <w:t>να διασφαλίσουν την επιτυχημένη πορεία του.</w:t>
      </w:r>
    </w:p>
    <w:p w14:paraId="53FDD1AE" w14:textId="77777777" w:rsidR="005027AC" w:rsidRPr="00570345" w:rsidRDefault="005027AC" w:rsidP="007F4123">
      <w:pPr>
        <w:autoSpaceDE w:val="0"/>
        <w:autoSpaceDN w:val="0"/>
        <w:adjustRightInd w:val="0"/>
        <w:spacing w:after="120" w:line="240" w:lineRule="auto"/>
        <w:jc w:val="both"/>
        <w:rPr>
          <w:rFonts w:ascii="Verdana" w:hAnsi="Verdana" w:cs="Verdana"/>
          <w:b/>
          <w:color w:val="333333"/>
          <w:sz w:val="18"/>
          <w:szCs w:val="18"/>
        </w:rPr>
      </w:pPr>
      <w:r w:rsidRPr="00570345">
        <w:rPr>
          <w:rFonts w:ascii="Verdana" w:hAnsi="Verdana" w:cs="Verdana"/>
          <w:color w:val="333333"/>
          <w:sz w:val="18"/>
          <w:szCs w:val="18"/>
        </w:rPr>
        <w:t xml:space="preserve">Το </w:t>
      </w:r>
      <w:r w:rsidRPr="00570345">
        <w:rPr>
          <w:rFonts w:ascii="Verdana" w:hAnsi="Verdana" w:cs="Verdana-Bold"/>
          <w:b/>
          <w:bCs/>
          <w:color w:val="333333"/>
          <w:sz w:val="18"/>
          <w:szCs w:val="18"/>
        </w:rPr>
        <w:t xml:space="preserve">Πρόγραμμα </w:t>
      </w:r>
      <w:r w:rsidRPr="00570345">
        <w:rPr>
          <w:rFonts w:ascii="Verdana" w:hAnsi="Verdana" w:cs="Verdana"/>
          <w:color w:val="333333"/>
          <w:sz w:val="18"/>
          <w:szCs w:val="18"/>
        </w:rPr>
        <w:t xml:space="preserve">που έχω επιλέξει είναι: </w:t>
      </w:r>
      <w:bookmarkStart w:id="7" w:name="tit_prg"/>
      <w:bookmarkEnd w:id="7"/>
    </w:p>
    <w:p w14:paraId="4B61D1F5" w14:textId="77777777" w:rsidR="005027AC" w:rsidRPr="00570345" w:rsidRDefault="005027AC" w:rsidP="005027AC">
      <w:pPr>
        <w:autoSpaceDE w:val="0"/>
        <w:autoSpaceDN w:val="0"/>
        <w:adjustRightInd w:val="0"/>
        <w:spacing w:after="0" w:line="240" w:lineRule="auto"/>
        <w:jc w:val="both"/>
        <w:rPr>
          <w:rFonts w:ascii="Verdana" w:hAnsi="Verdana" w:cs="Verdana-Bold"/>
          <w:b/>
          <w:bCs/>
          <w:color w:val="333333"/>
          <w:sz w:val="18"/>
          <w:szCs w:val="18"/>
        </w:rPr>
      </w:pPr>
      <w:r w:rsidRPr="00570345">
        <w:rPr>
          <w:rFonts w:ascii="Verdana" w:hAnsi="Verdana" w:cs="Verdana-Bold"/>
          <w:b/>
          <w:bCs/>
          <w:color w:val="333333"/>
          <w:sz w:val="18"/>
          <w:szCs w:val="18"/>
        </w:rPr>
        <w:t>Διακανονισμός</w:t>
      </w:r>
    </w:p>
    <w:p w14:paraId="02C0845E" w14:textId="77777777" w:rsidR="005027AC" w:rsidRPr="00570345" w:rsidRDefault="005027AC" w:rsidP="005027AC">
      <w:pPr>
        <w:autoSpaceDE w:val="0"/>
        <w:autoSpaceDN w:val="0"/>
        <w:adjustRightInd w:val="0"/>
        <w:spacing w:after="0" w:line="240" w:lineRule="auto"/>
        <w:jc w:val="both"/>
        <w:rPr>
          <w:rFonts w:ascii="Verdana" w:hAnsi="Verdana" w:cs="Verdana"/>
          <w:color w:val="333333"/>
          <w:sz w:val="18"/>
          <w:szCs w:val="18"/>
        </w:rPr>
      </w:pPr>
      <w:r w:rsidRPr="00570345">
        <w:rPr>
          <w:rFonts w:ascii="Verdana" w:hAnsi="Verdana" w:cs="Verdana"/>
          <w:color w:val="333333"/>
          <w:sz w:val="18"/>
          <w:szCs w:val="18"/>
        </w:rPr>
        <w:t xml:space="preserve">Το ποσό για τις παραπάνω υπηρεσίες είναι </w:t>
      </w:r>
      <w:bookmarkStart w:id="8" w:name="sun_pos"/>
      <w:bookmarkEnd w:id="8"/>
      <w:r w:rsidRPr="00570345">
        <w:rPr>
          <w:rFonts w:ascii="Verdana" w:hAnsi="Verdana" w:cs="Verdana-Bold"/>
          <w:b/>
          <w:bCs/>
          <w:color w:val="333333"/>
          <w:sz w:val="18"/>
          <w:szCs w:val="18"/>
        </w:rPr>
        <w:t xml:space="preserve">€ </w:t>
      </w:r>
      <w:r w:rsidRPr="00570345">
        <w:rPr>
          <w:rFonts w:ascii="Verdana" w:hAnsi="Verdana" w:cs="Verdana"/>
          <w:color w:val="333333"/>
          <w:sz w:val="18"/>
          <w:szCs w:val="18"/>
        </w:rPr>
        <w:t>και συμφωνώ να το καταβάλλω ως εξής:</w:t>
      </w:r>
    </w:p>
    <w:p w14:paraId="2EA2ADE4" w14:textId="77777777" w:rsidR="005027AC" w:rsidRPr="00D97F6C" w:rsidRDefault="005027AC" w:rsidP="005027AC">
      <w:pPr>
        <w:autoSpaceDE w:val="0"/>
        <w:autoSpaceDN w:val="0"/>
        <w:adjustRightInd w:val="0"/>
        <w:spacing w:after="0" w:line="240" w:lineRule="auto"/>
        <w:jc w:val="both"/>
        <w:rPr>
          <w:rFonts w:ascii="Verdana" w:hAnsi="Verdana" w:cs="Verdana"/>
          <w:b/>
          <w:color w:val="333333"/>
          <w:sz w:val="18"/>
          <w:szCs w:val="18"/>
        </w:rPr>
      </w:pPr>
      <w:r w:rsidRPr="00570345">
        <w:rPr>
          <w:rFonts w:ascii="Verdana" w:hAnsi="Verdana" w:cs="Verdana"/>
          <w:color w:val="333333"/>
          <w:sz w:val="18"/>
          <w:szCs w:val="18"/>
        </w:rPr>
        <w:t xml:space="preserve">Ποσό </w:t>
      </w:r>
      <w:bookmarkStart w:id="9" w:name="prok_pos"/>
      <w:bookmarkEnd w:id="9"/>
      <w:r w:rsidRPr="009B0A5F">
        <w:rPr>
          <w:rFonts w:ascii="Verdana" w:hAnsi="Verdana" w:cs="Verdana"/>
          <w:b/>
          <w:color w:val="333333"/>
          <w:sz w:val="18"/>
          <w:szCs w:val="18"/>
        </w:rPr>
        <w:t>€</w:t>
      </w:r>
      <w:r w:rsidRPr="00570345">
        <w:rPr>
          <w:rFonts w:ascii="Verdana" w:hAnsi="Verdana" w:cs="Verdana"/>
          <w:color w:val="333333"/>
          <w:sz w:val="18"/>
          <w:szCs w:val="18"/>
        </w:rPr>
        <w:t xml:space="preserve"> καταβάλλεται με την υπογραφή του Ιδιωτικού Συμφωνητικού.</w:t>
      </w:r>
      <w:bookmarkStart w:id="10" w:name="clear"/>
      <w:bookmarkStart w:id="11" w:name="slab"/>
      <w:bookmarkEnd w:id="10"/>
      <w:bookmarkEnd w:id="11"/>
      <w:r w:rsidR="00D97F6C" w:rsidRPr="0070672C">
        <w:rPr>
          <w:rFonts w:ascii="Verdana" w:hAnsi="Verdana" w:cs="Verdana"/>
          <w:b/>
          <w:color w:val="333333"/>
          <w:sz w:val="18"/>
          <w:szCs w:val="18"/>
        </w:rPr>
        <w:t xml:space="preserve"> </w:t>
      </w:r>
      <w:bookmarkStart w:id="12" w:name="slabc"/>
      <w:bookmarkEnd w:id="12"/>
    </w:p>
    <w:p w14:paraId="31F5CFF5" w14:textId="77777777" w:rsidR="005027AC" w:rsidRPr="000A2E8B" w:rsidRDefault="005027AC" w:rsidP="005027AC">
      <w:pPr>
        <w:autoSpaceDE w:val="0"/>
        <w:autoSpaceDN w:val="0"/>
        <w:adjustRightInd w:val="0"/>
        <w:spacing w:after="0" w:line="240" w:lineRule="auto"/>
        <w:jc w:val="both"/>
        <w:rPr>
          <w:rFonts w:ascii="Verdana" w:hAnsi="Verdana" w:cs="Verdana"/>
          <w:color w:val="333333"/>
          <w:sz w:val="18"/>
          <w:szCs w:val="18"/>
        </w:rPr>
      </w:pPr>
      <w:r w:rsidRPr="00570345">
        <w:rPr>
          <w:rFonts w:ascii="Verdana" w:hAnsi="Verdana" w:cs="Verdana"/>
          <w:color w:val="333333"/>
          <w:sz w:val="18"/>
          <w:szCs w:val="18"/>
        </w:rPr>
        <w:t xml:space="preserve">Το υπόλοιπο ποσό </w:t>
      </w:r>
      <w:bookmarkStart w:id="13" w:name="up_pos"/>
      <w:bookmarkEnd w:id="13"/>
      <w:r w:rsidRPr="001B0785">
        <w:rPr>
          <w:rFonts w:ascii="Verdana" w:hAnsi="Verdana" w:cs="Verdana"/>
          <w:b/>
          <w:color w:val="333333"/>
          <w:sz w:val="18"/>
          <w:szCs w:val="18"/>
        </w:rPr>
        <w:t>€</w:t>
      </w:r>
      <w:r w:rsidRPr="00570345">
        <w:rPr>
          <w:rFonts w:ascii="Verdana" w:hAnsi="Verdana" w:cs="Verdana"/>
          <w:color w:val="333333"/>
          <w:sz w:val="18"/>
          <w:szCs w:val="18"/>
        </w:rPr>
        <w:t xml:space="preserve"> καταβάλλεται ως ακολούθως:</w:t>
      </w:r>
    </w:p>
    <w:p w14:paraId="3E37C977" w14:textId="77777777" w:rsidR="005027AC" w:rsidRPr="00570345" w:rsidRDefault="005027AC" w:rsidP="005027AC">
      <w:pPr>
        <w:autoSpaceDE w:val="0"/>
        <w:autoSpaceDN w:val="0"/>
        <w:adjustRightInd w:val="0"/>
        <w:spacing w:after="0" w:line="240" w:lineRule="auto"/>
        <w:jc w:val="both"/>
        <w:rPr>
          <w:rFonts w:ascii="Verdana" w:hAnsi="Verdana" w:cs="Verdana"/>
          <w:color w:val="333333"/>
          <w:sz w:val="18"/>
          <w:szCs w:val="18"/>
        </w:rPr>
      </w:pPr>
    </w:p>
    <w:tbl>
      <w:tblPr>
        <w:tblStyle w:val="TableGrid"/>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30"/>
        <w:gridCol w:w="3565"/>
        <w:gridCol w:w="2841"/>
      </w:tblGrid>
      <w:tr w:rsidR="005027AC" w:rsidRPr="00570345" w14:paraId="7FFCCF44" w14:textId="77777777" w:rsidTr="008D70BB">
        <w:trPr>
          <w:jc w:val="center"/>
        </w:trPr>
        <w:tc>
          <w:tcPr>
            <w:tcW w:w="9236" w:type="dxa"/>
            <w:gridSpan w:val="3"/>
            <w:shd w:val="clear" w:color="auto" w:fill="D9D9D9" w:themeFill="background1" w:themeFillShade="D9"/>
            <w:vAlign w:val="center"/>
          </w:tcPr>
          <w:p w14:paraId="7D389D70" w14:textId="77777777" w:rsidR="005027AC" w:rsidRPr="00570345" w:rsidRDefault="005027AC" w:rsidP="008D70BB">
            <w:pPr>
              <w:autoSpaceDE w:val="0"/>
              <w:autoSpaceDN w:val="0"/>
              <w:adjustRightInd w:val="0"/>
              <w:spacing w:before="60" w:after="140" w:line="240" w:lineRule="auto"/>
              <w:jc w:val="center"/>
              <w:rPr>
                <w:rFonts w:ascii="Verdana" w:hAnsi="Verdana" w:cs="Verdana"/>
                <w:color w:val="333333"/>
                <w:sz w:val="18"/>
                <w:szCs w:val="18"/>
              </w:rPr>
            </w:pPr>
            <w:r w:rsidRPr="00570345">
              <w:rPr>
                <w:rFonts w:ascii="Verdana" w:hAnsi="Verdana" w:cs="Verdana-Bold"/>
                <w:b/>
                <w:bCs/>
                <w:color w:val="333333"/>
                <w:sz w:val="18"/>
                <w:szCs w:val="18"/>
              </w:rPr>
              <w:t>Συμφωνηθέντα Δίδακτρα</w:t>
            </w:r>
          </w:p>
        </w:tc>
      </w:tr>
      <w:tr w:rsidR="005027AC" w:rsidRPr="00570345" w14:paraId="6AF75DF6" w14:textId="77777777" w:rsidTr="008D70BB">
        <w:trPr>
          <w:jc w:val="center"/>
        </w:trPr>
        <w:tc>
          <w:tcPr>
            <w:tcW w:w="2830" w:type="dxa"/>
            <w:shd w:val="clear" w:color="auto" w:fill="D9D9D9" w:themeFill="background1" w:themeFillShade="D9"/>
            <w:vAlign w:val="center"/>
          </w:tcPr>
          <w:p w14:paraId="20A84E07" w14:textId="77777777" w:rsidR="005027AC" w:rsidRPr="00105C28" w:rsidRDefault="00EA59FF" w:rsidP="008D70BB">
            <w:pPr>
              <w:autoSpaceDE w:val="0"/>
              <w:autoSpaceDN w:val="0"/>
              <w:adjustRightInd w:val="0"/>
              <w:spacing w:before="60" w:after="140" w:line="240" w:lineRule="auto"/>
              <w:jc w:val="center"/>
              <w:rPr>
                <w:rFonts w:ascii="Verdana" w:hAnsi="Verdana" w:cs="Verdana-Bold"/>
                <w:b/>
                <w:bCs/>
                <w:color w:val="333333"/>
                <w:sz w:val="18"/>
                <w:szCs w:val="18"/>
              </w:rPr>
            </w:pPr>
            <w:r>
              <w:rPr>
                <w:rFonts w:ascii="Verdana" w:hAnsi="Verdana" w:cs="Verdana-Bold"/>
                <w:b/>
                <w:bCs/>
                <w:color w:val="333333"/>
                <w:sz w:val="18"/>
                <w:szCs w:val="18"/>
              </w:rPr>
              <w:t>Α/Α</w:t>
            </w:r>
            <w:r w:rsidR="005027AC">
              <w:rPr>
                <w:rFonts w:ascii="Verdana" w:hAnsi="Verdana" w:cs="Verdana-Bold"/>
                <w:b/>
                <w:bCs/>
                <w:color w:val="333333"/>
                <w:sz w:val="18"/>
                <w:szCs w:val="18"/>
              </w:rPr>
              <w:t xml:space="preserve"> Δόσεων</w:t>
            </w:r>
          </w:p>
        </w:tc>
        <w:tc>
          <w:tcPr>
            <w:tcW w:w="3565" w:type="dxa"/>
            <w:shd w:val="clear" w:color="auto" w:fill="D9D9D9" w:themeFill="background1" w:themeFillShade="D9"/>
            <w:vAlign w:val="center"/>
          </w:tcPr>
          <w:p w14:paraId="73C632CA" w14:textId="77777777" w:rsidR="005027AC" w:rsidRPr="00105C28" w:rsidRDefault="005027AC" w:rsidP="008D70BB">
            <w:pPr>
              <w:autoSpaceDE w:val="0"/>
              <w:autoSpaceDN w:val="0"/>
              <w:adjustRightInd w:val="0"/>
              <w:spacing w:before="60" w:after="140" w:line="240" w:lineRule="auto"/>
              <w:jc w:val="center"/>
              <w:rPr>
                <w:rFonts w:ascii="Verdana" w:hAnsi="Verdana" w:cs="Verdana-Bold"/>
                <w:b/>
                <w:bCs/>
                <w:color w:val="333333"/>
                <w:sz w:val="18"/>
                <w:szCs w:val="18"/>
              </w:rPr>
            </w:pPr>
            <w:r w:rsidRPr="00570345">
              <w:rPr>
                <w:rFonts w:ascii="Verdana" w:hAnsi="Verdana" w:cs="Verdana-Bold"/>
                <w:b/>
                <w:bCs/>
                <w:color w:val="333333"/>
                <w:sz w:val="18"/>
                <w:szCs w:val="18"/>
              </w:rPr>
              <w:t>Ημ/νία Λήξης Πληρωμής</w:t>
            </w:r>
          </w:p>
        </w:tc>
        <w:tc>
          <w:tcPr>
            <w:tcW w:w="2841" w:type="dxa"/>
            <w:shd w:val="clear" w:color="auto" w:fill="D9D9D9" w:themeFill="background1" w:themeFillShade="D9"/>
            <w:vAlign w:val="center"/>
          </w:tcPr>
          <w:p w14:paraId="15975DD4" w14:textId="77777777" w:rsidR="005027AC" w:rsidRPr="00105C28" w:rsidRDefault="005027AC" w:rsidP="008D70BB">
            <w:pPr>
              <w:autoSpaceDE w:val="0"/>
              <w:autoSpaceDN w:val="0"/>
              <w:adjustRightInd w:val="0"/>
              <w:spacing w:before="60" w:after="140" w:line="240" w:lineRule="auto"/>
              <w:jc w:val="center"/>
              <w:rPr>
                <w:rFonts w:ascii="Verdana" w:hAnsi="Verdana" w:cs="Verdana-Bold"/>
                <w:b/>
                <w:bCs/>
                <w:color w:val="333333"/>
                <w:sz w:val="18"/>
                <w:szCs w:val="18"/>
              </w:rPr>
            </w:pPr>
            <w:r w:rsidRPr="00570345">
              <w:rPr>
                <w:rFonts w:ascii="Verdana" w:hAnsi="Verdana" w:cs="Verdana-Bold"/>
                <w:b/>
                <w:bCs/>
                <w:color w:val="333333"/>
                <w:sz w:val="18"/>
                <w:szCs w:val="18"/>
              </w:rPr>
              <w:t>Ποσό Πληρωμής</w:t>
            </w:r>
          </w:p>
        </w:tc>
      </w:tr>
      <w:tr w:rsidR="00E84F33" w:rsidRPr="00570345" w14:paraId="6196FC90" w14:textId="77777777" w:rsidTr="008D70BB">
        <w:trPr>
          <w:jc w:val="center"/>
        </w:trPr>
        <w:tc>
          <w:tcPr>
            <w:tcW w:w="2830" w:type="dxa"/>
            <w:shd w:val="clear" w:color="auto" w:fill="FFFFFF" w:themeFill="background1"/>
            <w:vAlign w:val="center"/>
          </w:tcPr>
          <w:p w14:paraId="2EDC9F4E" w14:textId="77777777"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4" w:name="aa1"/>
            <w:bookmarkEnd w:id="14"/>
          </w:p>
        </w:tc>
        <w:tc>
          <w:tcPr>
            <w:tcW w:w="3565" w:type="dxa"/>
            <w:shd w:val="clear" w:color="auto" w:fill="FFFFFF" w:themeFill="background1"/>
            <w:vAlign w:val="center"/>
          </w:tcPr>
          <w:p w14:paraId="60D82D67" w14:textId="77777777"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5" w:name="dat1"/>
            <w:bookmarkEnd w:id="15"/>
          </w:p>
        </w:tc>
        <w:tc>
          <w:tcPr>
            <w:tcW w:w="2841" w:type="dxa"/>
            <w:shd w:val="clear" w:color="auto" w:fill="FFFFFF" w:themeFill="background1"/>
            <w:vAlign w:val="center"/>
          </w:tcPr>
          <w:p w14:paraId="6052BFDA" w14:textId="77777777"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6" w:name="dos1"/>
            <w:bookmarkEnd w:id="16"/>
          </w:p>
        </w:tc>
      </w:tr>
      <w:tr w:rsidR="00E84F33" w:rsidRPr="00570345" w14:paraId="79ACC005" w14:textId="77777777" w:rsidTr="008D70BB">
        <w:trPr>
          <w:jc w:val="center"/>
        </w:trPr>
        <w:tc>
          <w:tcPr>
            <w:tcW w:w="2830" w:type="dxa"/>
            <w:shd w:val="clear" w:color="auto" w:fill="FFFFFF" w:themeFill="background1"/>
            <w:vAlign w:val="center"/>
          </w:tcPr>
          <w:p w14:paraId="78640F81" w14:textId="77777777"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7" w:name="aa2"/>
            <w:bookmarkEnd w:id="17"/>
          </w:p>
        </w:tc>
        <w:tc>
          <w:tcPr>
            <w:tcW w:w="3565" w:type="dxa"/>
            <w:shd w:val="clear" w:color="auto" w:fill="FFFFFF" w:themeFill="background1"/>
            <w:vAlign w:val="center"/>
          </w:tcPr>
          <w:p w14:paraId="31B3B6FC" w14:textId="77777777"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8" w:name="dat2"/>
            <w:bookmarkEnd w:id="18"/>
          </w:p>
        </w:tc>
        <w:tc>
          <w:tcPr>
            <w:tcW w:w="2841" w:type="dxa"/>
            <w:shd w:val="clear" w:color="auto" w:fill="FFFFFF" w:themeFill="background1"/>
            <w:vAlign w:val="center"/>
          </w:tcPr>
          <w:p w14:paraId="567FA368" w14:textId="77777777" w:rsidR="00E84F33" w:rsidRPr="00105C28" w:rsidRDefault="00E84F33" w:rsidP="00105C28">
            <w:pPr>
              <w:autoSpaceDE w:val="0"/>
              <w:autoSpaceDN w:val="0"/>
              <w:adjustRightInd w:val="0"/>
              <w:spacing w:before="60" w:after="140" w:line="240" w:lineRule="auto"/>
              <w:jc w:val="center"/>
              <w:rPr>
                <w:rFonts w:ascii="Verdana" w:hAnsi="Verdana" w:cs="Verdana-Bold"/>
                <w:bCs/>
                <w:color w:val="333333"/>
                <w:sz w:val="18"/>
                <w:szCs w:val="18"/>
              </w:rPr>
            </w:pPr>
            <w:bookmarkStart w:id="19" w:name="dos2"/>
            <w:bookmarkEnd w:id="19"/>
          </w:p>
        </w:tc>
      </w:tr>
      <w:tr w:rsidR="005027AC" w:rsidRPr="00570345" w14:paraId="2DF8CB5C" w14:textId="77777777" w:rsidTr="008D70BB">
        <w:trPr>
          <w:jc w:val="center"/>
        </w:trPr>
        <w:tc>
          <w:tcPr>
            <w:tcW w:w="2830" w:type="dxa"/>
            <w:vAlign w:val="center"/>
          </w:tcPr>
          <w:p w14:paraId="734F6797"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0" w:name="aa3"/>
            <w:bookmarkEnd w:id="20"/>
          </w:p>
        </w:tc>
        <w:tc>
          <w:tcPr>
            <w:tcW w:w="3565" w:type="dxa"/>
            <w:vAlign w:val="center"/>
          </w:tcPr>
          <w:p w14:paraId="4845FBB9"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21" w:name="dat3"/>
            <w:bookmarkEnd w:id="21"/>
          </w:p>
        </w:tc>
        <w:tc>
          <w:tcPr>
            <w:tcW w:w="2841" w:type="dxa"/>
            <w:vAlign w:val="center"/>
          </w:tcPr>
          <w:p w14:paraId="3FD6C964"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2" w:name="dos3"/>
            <w:bookmarkEnd w:id="22"/>
          </w:p>
        </w:tc>
      </w:tr>
      <w:tr w:rsidR="005027AC" w:rsidRPr="00570345" w14:paraId="54FC06F2" w14:textId="77777777" w:rsidTr="008D70BB">
        <w:trPr>
          <w:jc w:val="center"/>
        </w:trPr>
        <w:tc>
          <w:tcPr>
            <w:tcW w:w="2830" w:type="dxa"/>
            <w:vAlign w:val="center"/>
          </w:tcPr>
          <w:p w14:paraId="3C9E4D95"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3" w:name="aa4"/>
            <w:bookmarkEnd w:id="23"/>
          </w:p>
        </w:tc>
        <w:tc>
          <w:tcPr>
            <w:tcW w:w="3565" w:type="dxa"/>
            <w:vAlign w:val="center"/>
          </w:tcPr>
          <w:p w14:paraId="201319B5"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24" w:name="dat4"/>
            <w:bookmarkEnd w:id="24"/>
          </w:p>
        </w:tc>
        <w:tc>
          <w:tcPr>
            <w:tcW w:w="2841" w:type="dxa"/>
            <w:vAlign w:val="center"/>
          </w:tcPr>
          <w:p w14:paraId="17CE00A9"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5" w:name="dos4"/>
            <w:bookmarkEnd w:id="25"/>
          </w:p>
        </w:tc>
      </w:tr>
      <w:tr w:rsidR="005027AC" w:rsidRPr="00570345" w14:paraId="22DA7B21" w14:textId="77777777" w:rsidTr="008D70BB">
        <w:trPr>
          <w:jc w:val="center"/>
        </w:trPr>
        <w:tc>
          <w:tcPr>
            <w:tcW w:w="2830" w:type="dxa"/>
            <w:vAlign w:val="center"/>
          </w:tcPr>
          <w:p w14:paraId="63A34A8D"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6" w:name="aa5"/>
            <w:bookmarkEnd w:id="26"/>
          </w:p>
        </w:tc>
        <w:tc>
          <w:tcPr>
            <w:tcW w:w="3565" w:type="dxa"/>
            <w:vAlign w:val="center"/>
          </w:tcPr>
          <w:p w14:paraId="0A6FFEDC"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27" w:name="dat5"/>
            <w:bookmarkEnd w:id="27"/>
          </w:p>
        </w:tc>
        <w:tc>
          <w:tcPr>
            <w:tcW w:w="2841" w:type="dxa"/>
            <w:vAlign w:val="center"/>
          </w:tcPr>
          <w:p w14:paraId="0590E62A"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8" w:name="dos5"/>
            <w:bookmarkEnd w:id="28"/>
          </w:p>
        </w:tc>
      </w:tr>
      <w:tr w:rsidR="005027AC" w:rsidRPr="00570345" w14:paraId="033B248C" w14:textId="77777777" w:rsidTr="008D70BB">
        <w:trPr>
          <w:jc w:val="center"/>
        </w:trPr>
        <w:tc>
          <w:tcPr>
            <w:tcW w:w="2830" w:type="dxa"/>
            <w:vAlign w:val="center"/>
          </w:tcPr>
          <w:p w14:paraId="32B2585D"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29" w:name="aa6"/>
            <w:bookmarkEnd w:id="29"/>
          </w:p>
        </w:tc>
        <w:tc>
          <w:tcPr>
            <w:tcW w:w="3565" w:type="dxa"/>
            <w:vAlign w:val="center"/>
          </w:tcPr>
          <w:p w14:paraId="7EF4A42D"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30" w:name="dat6"/>
            <w:bookmarkEnd w:id="30"/>
          </w:p>
        </w:tc>
        <w:tc>
          <w:tcPr>
            <w:tcW w:w="2841" w:type="dxa"/>
            <w:vAlign w:val="center"/>
          </w:tcPr>
          <w:p w14:paraId="0A4B3BA0"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1" w:name="dos6"/>
            <w:bookmarkEnd w:id="31"/>
          </w:p>
        </w:tc>
      </w:tr>
      <w:tr w:rsidR="005027AC" w:rsidRPr="00570345" w14:paraId="1E6443D6" w14:textId="77777777" w:rsidTr="008D70BB">
        <w:trPr>
          <w:jc w:val="center"/>
        </w:trPr>
        <w:tc>
          <w:tcPr>
            <w:tcW w:w="2830" w:type="dxa"/>
            <w:vAlign w:val="center"/>
          </w:tcPr>
          <w:p w14:paraId="0EF5C3E9"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2" w:name="aa7"/>
            <w:bookmarkEnd w:id="32"/>
          </w:p>
        </w:tc>
        <w:tc>
          <w:tcPr>
            <w:tcW w:w="3565" w:type="dxa"/>
            <w:vAlign w:val="center"/>
          </w:tcPr>
          <w:p w14:paraId="05698C34"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33" w:name="dat7"/>
            <w:bookmarkEnd w:id="33"/>
          </w:p>
        </w:tc>
        <w:tc>
          <w:tcPr>
            <w:tcW w:w="2841" w:type="dxa"/>
            <w:vAlign w:val="center"/>
          </w:tcPr>
          <w:p w14:paraId="3D34671B"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4" w:name="dos7"/>
            <w:bookmarkEnd w:id="34"/>
          </w:p>
        </w:tc>
      </w:tr>
      <w:tr w:rsidR="005027AC" w:rsidRPr="00570345" w14:paraId="56FD1420" w14:textId="77777777" w:rsidTr="008D70BB">
        <w:trPr>
          <w:jc w:val="center"/>
        </w:trPr>
        <w:tc>
          <w:tcPr>
            <w:tcW w:w="2830" w:type="dxa"/>
            <w:vAlign w:val="center"/>
          </w:tcPr>
          <w:p w14:paraId="078B3818"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5" w:name="aa8"/>
            <w:bookmarkEnd w:id="35"/>
          </w:p>
        </w:tc>
        <w:tc>
          <w:tcPr>
            <w:tcW w:w="3565" w:type="dxa"/>
            <w:vAlign w:val="center"/>
          </w:tcPr>
          <w:p w14:paraId="02F3B1E9"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36" w:name="dat8"/>
            <w:bookmarkEnd w:id="36"/>
          </w:p>
        </w:tc>
        <w:tc>
          <w:tcPr>
            <w:tcW w:w="2841" w:type="dxa"/>
            <w:vAlign w:val="center"/>
          </w:tcPr>
          <w:p w14:paraId="59FCEC2B"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7" w:name="dos8"/>
            <w:bookmarkEnd w:id="37"/>
          </w:p>
        </w:tc>
      </w:tr>
      <w:tr w:rsidR="005027AC" w:rsidRPr="00570345" w14:paraId="015A3BA6" w14:textId="77777777" w:rsidTr="008D70BB">
        <w:trPr>
          <w:jc w:val="center"/>
        </w:trPr>
        <w:tc>
          <w:tcPr>
            <w:tcW w:w="2830" w:type="dxa"/>
            <w:vAlign w:val="center"/>
          </w:tcPr>
          <w:p w14:paraId="45F9ECB0"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38" w:name="aa9"/>
            <w:bookmarkEnd w:id="38"/>
          </w:p>
        </w:tc>
        <w:tc>
          <w:tcPr>
            <w:tcW w:w="3565" w:type="dxa"/>
            <w:vAlign w:val="center"/>
          </w:tcPr>
          <w:p w14:paraId="1FF9E658"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39" w:name="dat9"/>
            <w:bookmarkEnd w:id="39"/>
          </w:p>
        </w:tc>
        <w:tc>
          <w:tcPr>
            <w:tcW w:w="2841" w:type="dxa"/>
            <w:vAlign w:val="center"/>
          </w:tcPr>
          <w:p w14:paraId="51067F9B"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0" w:name="dos9"/>
            <w:bookmarkEnd w:id="40"/>
          </w:p>
        </w:tc>
      </w:tr>
      <w:tr w:rsidR="005027AC" w:rsidRPr="00570345" w14:paraId="1E5BA4D1" w14:textId="77777777" w:rsidTr="008D70BB">
        <w:trPr>
          <w:jc w:val="center"/>
        </w:trPr>
        <w:tc>
          <w:tcPr>
            <w:tcW w:w="2830" w:type="dxa"/>
            <w:vAlign w:val="center"/>
          </w:tcPr>
          <w:p w14:paraId="7DAEF6B7"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1" w:name="aa10"/>
            <w:bookmarkEnd w:id="41"/>
          </w:p>
        </w:tc>
        <w:tc>
          <w:tcPr>
            <w:tcW w:w="3565" w:type="dxa"/>
            <w:vAlign w:val="center"/>
          </w:tcPr>
          <w:p w14:paraId="3C3BB927" w14:textId="77777777" w:rsidR="005027AC" w:rsidRPr="00105C28" w:rsidRDefault="005027AC" w:rsidP="00105C28">
            <w:pPr>
              <w:spacing w:before="60" w:after="140" w:line="240" w:lineRule="auto"/>
              <w:jc w:val="center"/>
              <w:rPr>
                <w:rFonts w:ascii="Verdana" w:hAnsi="Verdana" w:cs="Verdana-Bold"/>
                <w:bCs/>
                <w:color w:val="333333"/>
                <w:sz w:val="18"/>
                <w:szCs w:val="18"/>
              </w:rPr>
            </w:pPr>
            <w:bookmarkStart w:id="42" w:name="dat10"/>
            <w:bookmarkEnd w:id="42"/>
          </w:p>
        </w:tc>
        <w:tc>
          <w:tcPr>
            <w:tcW w:w="2841" w:type="dxa"/>
            <w:vAlign w:val="center"/>
          </w:tcPr>
          <w:p w14:paraId="5A3AD71F" w14:textId="77777777" w:rsidR="005027AC" w:rsidRPr="00105C28" w:rsidRDefault="005027AC"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3" w:name="dos10"/>
            <w:bookmarkEnd w:id="43"/>
          </w:p>
        </w:tc>
      </w:tr>
      <w:tr w:rsidR="0027003B" w:rsidRPr="00570345" w14:paraId="3835E1B1" w14:textId="77777777" w:rsidTr="008D70BB">
        <w:trPr>
          <w:jc w:val="center"/>
        </w:trPr>
        <w:tc>
          <w:tcPr>
            <w:tcW w:w="2830" w:type="dxa"/>
            <w:vAlign w:val="center"/>
          </w:tcPr>
          <w:p w14:paraId="3CCEB6A0" w14:textId="77777777"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4" w:name="aa11"/>
            <w:bookmarkEnd w:id="44"/>
          </w:p>
        </w:tc>
        <w:tc>
          <w:tcPr>
            <w:tcW w:w="3565" w:type="dxa"/>
            <w:vAlign w:val="center"/>
          </w:tcPr>
          <w:p w14:paraId="6140E3A7" w14:textId="77777777" w:rsidR="0027003B" w:rsidRPr="00105C28" w:rsidRDefault="0027003B" w:rsidP="00105C28">
            <w:pPr>
              <w:spacing w:before="60" w:after="140" w:line="240" w:lineRule="auto"/>
              <w:jc w:val="center"/>
              <w:rPr>
                <w:rFonts w:ascii="Verdana" w:hAnsi="Verdana" w:cs="Verdana-Bold"/>
                <w:bCs/>
                <w:color w:val="333333"/>
                <w:sz w:val="18"/>
                <w:szCs w:val="18"/>
              </w:rPr>
            </w:pPr>
            <w:bookmarkStart w:id="45" w:name="dat11"/>
            <w:bookmarkEnd w:id="45"/>
          </w:p>
        </w:tc>
        <w:tc>
          <w:tcPr>
            <w:tcW w:w="2841" w:type="dxa"/>
            <w:vAlign w:val="center"/>
          </w:tcPr>
          <w:p w14:paraId="116A5B1B" w14:textId="77777777"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6" w:name="dos11"/>
            <w:bookmarkEnd w:id="46"/>
          </w:p>
        </w:tc>
      </w:tr>
      <w:tr w:rsidR="0027003B" w:rsidRPr="00570345" w14:paraId="249AFBDE" w14:textId="77777777" w:rsidTr="008D70BB">
        <w:trPr>
          <w:jc w:val="center"/>
        </w:trPr>
        <w:tc>
          <w:tcPr>
            <w:tcW w:w="2830" w:type="dxa"/>
            <w:vAlign w:val="center"/>
          </w:tcPr>
          <w:p w14:paraId="062016B3" w14:textId="77777777"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7" w:name="aa12"/>
            <w:bookmarkEnd w:id="47"/>
          </w:p>
        </w:tc>
        <w:tc>
          <w:tcPr>
            <w:tcW w:w="3565" w:type="dxa"/>
            <w:vAlign w:val="center"/>
          </w:tcPr>
          <w:p w14:paraId="18138AE0" w14:textId="77777777" w:rsidR="0027003B" w:rsidRPr="00105C28" w:rsidRDefault="0027003B" w:rsidP="00105C28">
            <w:pPr>
              <w:spacing w:before="60" w:after="140" w:line="240" w:lineRule="auto"/>
              <w:jc w:val="center"/>
              <w:rPr>
                <w:rFonts w:ascii="Verdana" w:hAnsi="Verdana" w:cs="Verdana-Bold"/>
                <w:bCs/>
                <w:color w:val="333333"/>
                <w:sz w:val="18"/>
                <w:szCs w:val="18"/>
              </w:rPr>
            </w:pPr>
            <w:bookmarkStart w:id="48" w:name="dat12"/>
            <w:bookmarkEnd w:id="48"/>
          </w:p>
        </w:tc>
        <w:tc>
          <w:tcPr>
            <w:tcW w:w="2841" w:type="dxa"/>
            <w:vAlign w:val="center"/>
          </w:tcPr>
          <w:p w14:paraId="40C36F8B" w14:textId="77777777" w:rsidR="0027003B" w:rsidRPr="00105C28" w:rsidRDefault="0027003B" w:rsidP="00105C28">
            <w:pPr>
              <w:autoSpaceDE w:val="0"/>
              <w:autoSpaceDN w:val="0"/>
              <w:adjustRightInd w:val="0"/>
              <w:spacing w:before="60" w:after="140" w:line="240" w:lineRule="auto"/>
              <w:jc w:val="center"/>
              <w:rPr>
                <w:rFonts w:ascii="Verdana" w:hAnsi="Verdana" w:cs="Verdana-Bold"/>
                <w:bCs/>
                <w:color w:val="333333"/>
                <w:sz w:val="18"/>
                <w:szCs w:val="18"/>
              </w:rPr>
            </w:pPr>
            <w:bookmarkStart w:id="49" w:name="dos12"/>
            <w:bookmarkEnd w:id="49"/>
          </w:p>
        </w:tc>
      </w:tr>
    </w:tbl>
    <w:p w14:paraId="68BD3B5A" w14:textId="284BC1B0" w:rsidR="00E84F33" w:rsidRPr="005D509C" w:rsidRDefault="008B443C" w:rsidP="005515FA">
      <w:pPr>
        <w:spacing w:after="160" w:line="259" w:lineRule="auto"/>
        <w:rPr>
          <w:rFonts w:ascii="Verdana" w:hAnsi="Verdana"/>
          <w:b/>
          <w:sz w:val="18"/>
          <w:szCs w:val="18"/>
        </w:rPr>
      </w:pPr>
      <w:r>
        <w:rPr>
          <w:rFonts w:ascii="Verdana" w:hAnsi="Verdana" w:cs="Verdana"/>
          <w:noProof/>
          <w:color w:val="333333"/>
          <w:sz w:val="15"/>
          <w:szCs w:val="15"/>
          <w:lang w:eastAsia="el-GR"/>
        </w:rPr>
        <mc:AlternateContent>
          <mc:Choice Requires="wps">
            <w:drawing>
              <wp:anchor distT="45720" distB="45720" distL="114300" distR="114300" simplePos="0" relativeHeight="251661312" behindDoc="0" locked="0" layoutInCell="1" allowOverlap="1" wp14:anchorId="32AFC1F8" wp14:editId="41F327D4">
                <wp:simplePos x="0" y="0"/>
                <wp:positionH relativeFrom="margin">
                  <wp:posOffset>6985</wp:posOffset>
                </wp:positionH>
                <wp:positionV relativeFrom="margin">
                  <wp:posOffset>7644130</wp:posOffset>
                </wp:positionV>
                <wp:extent cx="6638925" cy="2181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2181225"/>
                        </a:xfrm>
                        <a:prstGeom prst="rect">
                          <a:avLst/>
                        </a:prstGeom>
                        <a:solidFill>
                          <a:srgbClr val="FFFFFF"/>
                        </a:solidFill>
                        <a:ln w="9525">
                          <a:noFill/>
                          <a:miter lim="800000"/>
                          <a:headEnd/>
                          <a:tailEnd/>
                        </a:ln>
                      </wps:spPr>
                      <wps:txbx>
                        <w:txbxContent>
                          <w:p w14:paraId="74942AA4" w14:textId="77777777"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Διευκρινίζεται ρητά ότι:</w:t>
                            </w:r>
                          </w:p>
                          <w:p w14:paraId="7334CC69" w14:textId="77777777"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1. Σε περίπτωση διακοπής του προγράμματος για οποιοδήποτε λόγο, δεν υφίστανται περαιτέρω χρεώσεις, αρκεί ο σπουδαστής να καταβάλει το ποσό των διδάκτρων το οποίο αναλογεί στις εκπαιδ</w:t>
                            </w:r>
                            <w:r w:rsidR="00157EDE">
                              <w:rPr>
                                <w:rFonts w:ascii="Verdana" w:hAnsi="Verdana" w:cs="Verdana"/>
                                <w:color w:val="333333"/>
                                <w:sz w:val="13"/>
                                <w:szCs w:val="13"/>
                              </w:rPr>
                              <w:t>ευτικές υπηρεσίες / ώρες που του προσφέρθηκαν</w:t>
                            </w:r>
                            <w:r w:rsidRPr="0027003B">
                              <w:rPr>
                                <w:rFonts w:ascii="Verdana" w:hAnsi="Verdana" w:cs="Verdana"/>
                                <w:color w:val="333333"/>
                                <w:sz w:val="13"/>
                                <w:szCs w:val="13"/>
                              </w:rPr>
                              <w:t xml:space="preserve">, από την ημερομηνία έναρξης του προγράμματός του, μέχρι και την ημερομηνία της έγγραφης γνωστοποίησης στο κέντρο ΕΥΡΩΓΝΩΣΗ με αίτηση διακοπής φοίτησης. Δηλαδή το ποσοστό του συμφωνηθέντος χρόνου για τον οποίο </w:t>
                            </w:r>
                            <w:r w:rsidR="00157EDE">
                              <w:rPr>
                                <w:rFonts w:ascii="Verdana" w:hAnsi="Verdana" w:cs="Verdana"/>
                                <w:color w:val="333333"/>
                                <w:sz w:val="13"/>
                                <w:szCs w:val="13"/>
                              </w:rPr>
                              <w:t>προσφέρθηκαν</w:t>
                            </w:r>
                            <w:r w:rsidRPr="0027003B">
                              <w:rPr>
                                <w:rFonts w:ascii="Verdana" w:hAnsi="Verdana" w:cs="Verdana"/>
                                <w:color w:val="333333"/>
                                <w:sz w:val="13"/>
                                <w:szCs w:val="13"/>
                              </w:rPr>
                              <w:t xml:space="preserve"> οι εκπαιδευτικές υπηρεσίες, να ισοδυναμεί με το ποσοστό επί του συνόλου των συμφωνηθέντων πληρωτέων διδάκτρων που θα πρέπει να καταβάλει ο Σπουδαστής έως και την ημερομηνία διακοπής της φοίτησης.</w:t>
                            </w:r>
                          </w:p>
                          <w:p w14:paraId="4B92DBA5" w14:textId="77777777"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2. Στο ανωτέρω ποσό συμπεριλαμβάνεται, το εκάστοτε ισχύον για την υπηρεσία ΦΠΑ, σήμερα 0%. Τυχόν τροποποίηση του ποσοστού αυτού κατά τη διάρκεια ισχύος της σύμβασης, τροποποιεί αντίστοιχα και το τελικό ποσό της αμοιβής.</w:t>
                            </w:r>
                          </w:p>
                          <w:p w14:paraId="5C011A63"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p>
                          <w:p w14:paraId="315E32D0" w14:textId="77777777"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6"/>
                                <w:szCs w:val="16"/>
                              </w:rPr>
                            </w:pPr>
                            <w:r w:rsidRPr="0027003B">
                              <w:rPr>
                                <w:rFonts w:ascii="Verdana" w:hAnsi="Verdana" w:cs="Verdana-Bold"/>
                                <w:b/>
                                <w:bCs/>
                                <w:color w:val="333333"/>
                                <w:sz w:val="16"/>
                                <w:szCs w:val="16"/>
                              </w:rPr>
                              <w:t>Οι Συμβαλλόμενοι</w:t>
                            </w:r>
                          </w:p>
                          <w:p w14:paraId="05D03028" w14:textId="77777777"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3"/>
                                <w:szCs w:val="13"/>
                              </w:rPr>
                            </w:pPr>
                          </w:p>
                          <w:p w14:paraId="1ED412CD" w14:textId="77777777"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 xml:space="preserve">ΣΤΟΙΧΕΙΑ ΣΠΟΥΔΑΣΤΗ/ΚΗΔΕΜΟΝΑ </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t>Ο Εκπρόσωπος ΕΥΡΩΓΝΩΣΗ ®</w:t>
                            </w:r>
                          </w:p>
                          <w:p w14:paraId="48E1F2A7"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Ονοματεπώνυμο:</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
                                <w:color w:val="333333"/>
                                <w:sz w:val="13"/>
                                <w:szCs w:val="13"/>
                              </w:rPr>
                              <w:t>Επώνυμο:</w:t>
                            </w:r>
                          </w:p>
                          <w:p w14:paraId="1F26C2A4"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Όνομα Πατέρα ή Συζύγου: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Όνομα:</w:t>
                            </w:r>
                          </w:p>
                          <w:p w14:paraId="2D05DC7B"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Διεύθυνση Οικίας: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Ο Εκπρόσωπος ΕΥΡΩΓΝΩΣΗ ® (Υπογραφή):</w:t>
                            </w:r>
                          </w:p>
                          <w:p w14:paraId="54E8186C"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Περιοχή: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Τ.Κ.:</w:t>
                            </w:r>
                          </w:p>
                          <w:p w14:paraId="66FDDAD9"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Τηλέφωνα:</w:t>
                            </w:r>
                          </w:p>
                          <w:p w14:paraId="33C19B16"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Κινητό:</w:t>
                            </w:r>
                          </w:p>
                          <w:p w14:paraId="2567762F"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Ηλεκτρονική Διεύθυνση (E-</w:t>
                            </w:r>
                            <w:r w:rsidRPr="0027003B">
                              <w:rPr>
                                <w:rFonts w:ascii="Verdana" w:hAnsi="Verdana" w:cs="Verdana"/>
                                <w:color w:val="333333"/>
                                <w:sz w:val="13"/>
                                <w:szCs w:val="13"/>
                                <w:lang w:val="en-US"/>
                              </w:rPr>
                              <w:t>mail</w:t>
                            </w:r>
                            <w:r w:rsidRPr="0027003B">
                              <w:rPr>
                                <w:rFonts w:ascii="Verdana" w:hAnsi="Verdana" w:cs="Verdana"/>
                                <w:color w:val="333333"/>
                                <w:sz w:val="13"/>
                                <w:szCs w:val="13"/>
                              </w:rPr>
                              <w:t>l):</w:t>
                            </w:r>
                          </w:p>
                          <w:p w14:paraId="0D2D9EBA" w14:textId="77777777" w:rsidR="000A2E8B" w:rsidRPr="0027003B" w:rsidRDefault="000A2E8B" w:rsidP="00E90C16">
                            <w:pPr>
                              <w:rPr>
                                <w:rFonts w:ascii="Verdana" w:hAnsi="Verdana" w:cs="Verdana"/>
                                <w:color w:val="333333"/>
                                <w:sz w:val="13"/>
                                <w:szCs w:val="13"/>
                              </w:rPr>
                            </w:pPr>
                            <w:r w:rsidRPr="0027003B">
                              <w:rPr>
                                <w:rFonts w:ascii="Verdana" w:hAnsi="Verdana" w:cs="Verdana-Bold"/>
                                <w:b/>
                                <w:bCs/>
                                <w:color w:val="333333"/>
                                <w:sz w:val="13"/>
                                <w:szCs w:val="13"/>
                              </w:rPr>
                              <w:t xml:space="preserve">... ΔΗΛ... </w:t>
                            </w:r>
                            <w:r w:rsidRPr="0027003B">
                              <w:rPr>
                                <w:rFonts w:ascii="Verdana" w:hAnsi="Verdana" w:cs="Verdana"/>
                                <w:color w:val="333333"/>
                                <w:sz w:val="13"/>
                                <w:szCs w:val="13"/>
                              </w:rPr>
                              <w:t>(υπογραφή και ονοματεπώνυμο)</w:t>
                            </w:r>
                          </w:p>
                          <w:p w14:paraId="2A2EFB25" w14:textId="77777777" w:rsidR="000A2E8B" w:rsidRPr="00B045EA" w:rsidRDefault="000A2E8B">
                            <w:pPr>
                              <w:rPr>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AFC1F8" id="_x0000_t202" coordsize="21600,21600" o:spt="202" path="m,l,21600r21600,l21600,xe">
                <v:stroke joinstyle="miter"/>
                <v:path gradientshapeok="t" o:connecttype="rect"/>
              </v:shapetype>
              <v:shape id="Text Box 2" o:spid="_x0000_s1026" type="#_x0000_t202" style="position:absolute;margin-left:.55pt;margin-top:601.9pt;width:522.75pt;height:171.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" stroked="f">
                <v:textbox>
                  <w:txbxContent>
                    <w:p w14:paraId="74942AA4" w14:textId="77777777"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Διευκρινίζεται ρητά ότι:</w:t>
                      </w:r>
                    </w:p>
                    <w:p w14:paraId="7334CC69" w14:textId="77777777"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1. Σε περίπτωση διακοπής του προγράμματος για οποιοδήποτε λόγο, δεν υφίστανται περαιτέρω χρεώσεις, αρκεί ο σπουδαστής να καταβάλει το ποσό των διδάκτρων το οποίο αναλογεί στις εκπαιδ</w:t>
                      </w:r>
                      <w:r w:rsidR="00157EDE">
                        <w:rPr>
                          <w:rFonts w:ascii="Verdana" w:hAnsi="Verdana" w:cs="Verdana"/>
                          <w:color w:val="333333"/>
                          <w:sz w:val="13"/>
                          <w:szCs w:val="13"/>
                        </w:rPr>
                        <w:t>ευτικές υπηρεσίες / ώρες που του προσφέρθηκαν</w:t>
                      </w:r>
                      <w:r w:rsidRPr="0027003B">
                        <w:rPr>
                          <w:rFonts w:ascii="Verdana" w:hAnsi="Verdana" w:cs="Verdana"/>
                          <w:color w:val="333333"/>
                          <w:sz w:val="13"/>
                          <w:szCs w:val="13"/>
                        </w:rPr>
                        <w:t xml:space="preserve">, από την ημερομηνία έναρξης του προγράμματός του, μέχρι και την ημερομηνία της έγγραφης γνωστοποίησης στο κέντρο ΕΥΡΩΓΝΩΣΗ με αίτηση διακοπής φοίτησης. Δηλαδή το ποσοστό του συμφωνηθέντος χρόνου για τον οποίο </w:t>
                      </w:r>
                      <w:r w:rsidR="00157EDE">
                        <w:rPr>
                          <w:rFonts w:ascii="Verdana" w:hAnsi="Verdana" w:cs="Verdana"/>
                          <w:color w:val="333333"/>
                          <w:sz w:val="13"/>
                          <w:szCs w:val="13"/>
                        </w:rPr>
                        <w:t>προσφέρθηκαν</w:t>
                      </w:r>
                      <w:r w:rsidRPr="0027003B">
                        <w:rPr>
                          <w:rFonts w:ascii="Verdana" w:hAnsi="Verdana" w:cs="Verdana"/>
                          <w:color w:val="333333"/>
                          <w:sz w:val="13"/>
                          <w:szCs w:val="13"/>
                        </w:rPr>
                        <w:t xml:space="preserve"> οι εκπαιδευτικές υπηρεσίες, να ισοδυναμεί με το ποσοστό επί του συνόλου των συμφωνηθέντων πληρωτέων διδάκτρων που θα πρέπει να καταβάλει ο Σπουδαστής έως και την ημερομηνία διακοπής της φοίτησης.</w:t>
                      </w:r>
                    </w:p>
                    <w:p w14:paraId="4B92DBA5" w14:textId="77777777" w:rsidR="000A2E8B" w:rsidRPr="0027003B" w:rsidRDefault="000A2E8B" w:rsidP="00E90C16">
                      <w:pPr>
                        <w:autoSpaceDE w:val="0"/>
                        <w:autoSpaceDN w:val="0"/>
                        <w:adjustRightInd w:val="0"/>
                        <w:spacing w:after="0" w:line="240" w:lineRule="auto"/>
                        <w:jc w:val="both"/>
                        <w:rPr>
                          <w:rFonts w:ascii="Verdana" w:hAnsi="Verdana" w:cs="Verdana"/>
                          <w:color w:val="333333"/>
                          <w:sz w:val="13"/>
                          <w:szCs w:val="13"/>
                        </w:rPr>
                      </w:pPr>
                      <w:r w:rsidRPr="0027003B">
                        <w:rPr>
                          <w:rFonts w:ascii="Verdana" w:hAnsi="Verdana" w:cs="Verdana"/>
                          <w:color w:val="333333"/>
                          <w:sz w:val="13"/>
                          <w:szCs w:val="13"/>
                        </w:rPr>
                        <w:t>2. Στο ανωτέρω ποσό συμπεριλαμβάνεται, το εκάστοτε ισχύον για την υπηρεσία ΦΠΑ, σήμερα 0%. Τυχόν τροποποίηση του ποσοστού αυτού κατά τη διάρκεια ισχύος της σύμβασης, τροποποιεί αντίστοιχα και το τελικό ποσό της αμοιβής.</w:t>
                      </w:r>
                    </w:p>
                    <w:p w14:paraId="5C011A63"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p>
                    <w:p w14:paraId="315E32D0" w14:textId="77777777"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6"/>
                          <w:szCs w:val="16"/>
                        </w:rPr>
                      </w:pPr>
                      <w:r w:rsidRPr="0027003B">
                        <w:rPr>
                          <w:rFonts w:ascii="Verdana" w:hAnsi="Verdana" w:cs="Verdana-Bold"/>
                          <w:b/>
                          <w:bCs/>
                          <w:color w:val="333333"/>
                          <w:sz w:val="16"/>
                          <w:szCs w:val="16"/>
                        </w:rPr>
                        <w:t>Οι Συμβαλλόμενοι</w:t>
                      </w:r>
                    </w:p>
                    <w:p w14:paraId="05D03028" w14:textId="77777777" w:rsidR="000A2E8B" w:rsidRPr="0027003B" w:rsidRDefault="000A2E8B" w:rsidP="00E90C16">
                      <w:pPr>
                        <w:autoSpaceDE w:val="0"/>
                        <w:autoSpaceDN w:val="0"/>
                        <w:adjustRightInd w:val="0"/>
                        <w:spacing w:after="0" w:line="240" w:lineRule="auto"/>
                        <w:jc w:val="center"/>
                        <w:rPr>
                          <w:rFonts w:ascii="Verdana" w:hAnsi="Verdana" w:cs="Verdana-Bold"/>
                          <w:b/>
                          <w:bCs/>
                          <w:color w:val="333333"/>
                          <w:sz w:val="13"/>
                          <w:szCs w:val="13"/>
                        </w:rPr>
                      </w:pPr>
                    </w:p>
                    <w:p w14:paraId="1ED412CD" w14:textId="77777777" w:rsidR="000A2E8B" w:rsidRPr="0027003B" w:rsidRDefault="000A2E8B" w:rsidP="00E90C16">
                      <w:pPr>
                        <w:autoSpaceDE w:val="0"/>
                        <w:autoSpaceDN w:val="0"/>
                        <w:adjustRightInd w:val="0"/>
                        <w:spacing w:after="0" w:line="240" w:lineRule="auto"/>
                        <w:rPr>
                          <w:rFonts w:ascii="Verdana" w:hAnsi="Verdana" w:cs="Verdana-Bold"/>
                          <w:b/>
                          <w:bCs/>
                          <w:color w:val="333333"/>
                          <w:sz w:val="13"/>
                          <w:szCs w:val="13"/>
                        </w:rPr>
                      </w:pPr>
                      <w:r w:rsidRPr="0027003B">
                        <w:rPr>
                          <w:rFonts w:ascii="Verdana" w:hAnsi="Verdana" w:cs="Verdana-Bold"/>
                          <w:b/>
                          <w:bCs/>
                          <w:color w:val="333333"/>
                          <w:sz w:val="13"/>
                          <w:szCs w:val="13"/>
                        </w:rPr>
                        <w:t xml:space="preserve">ΣΤΟΙΧΕΙΑ ΣΠΟΥΔΑΣΤΗ/ΚΗΔΕΜΟΝΑ </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t>Ο Εκπρόσωπος ΕΥΡΩΓΝΩΣΗ ®</w:t>
                      </w:r>
                    </w:p>
                    <w:p w14:paraId="48E1F2A7"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Ονοματεπώνυμο:</w:t>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Bold"/>
                          <w:b/>
                          <w:bCs/>
                          <w:color w:val="333333"/>
                          <w:sz w:val="13"/>
                          <w:szCs w:val="13"/>
                        </w:rPr>
                        <w:tab/>
                      </w:r>
                      <w:r w:rsidRPr="0027003B">
                        <w:rPr>
                          <w:rFonts w:ascii="Verdana" w:hAnsi="Verdana" w:cs="Verdana"/>
                          <w:color w:val="333333"/>
                          <w:sz w:val="13"/>
                          <w:szCs w:val="13"/>
                        </w:rPr>
                        <w:t>Επώνυμο:</w:t>
                      </w:r>
                    </w:p>
                    <w:p w14:paraId="1F26C2A4"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Όνομα Πατέρα ή Συζύγου: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Όνομα:</w:t>
                      </w:r>
                    </w:p>
                    <w:p w14:paraId="2D05DC7B"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Διεύθυνση Οικίας: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Ο Εκπρόσωπος ΕΥΡΩΓΝΩΣΗ ® (Υπογραφή):</w:t>
                      </w:r>
                    </w:p>
                    <w:p w14:paraId="54E8186C"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 xml:space="preserve">Περιοχή: </w:t>
                      </w:r>
                      <w:r w:rsidRPr="0027003B">
                        <w:rPr>
                          <w:rFonts w:ascii="Verdana" w:hAnsi="Verdana" w:cs="Verdana"/>
                          <w:color w:val="333333"/>
                          <w:sz w:val="13"/>
                          <w:szCs w:val="13"/>
                        </w:rPr>
                        <w:tab/>
                      </w:r>
                      <w:r w:rsidRPr="0027003B">
                        <w:rPr>
                          <w:rFonts w:ascii="Verdana" w:hAnsi="Verdana" w:cs="Verdana"/>
                          <w:color w:val="333333"/>
                          <w:sz w:val="13"/>
                          <w:szCs w:val="13"/>
                        </w:rPr>
                        <w:tab/>
                      </w:r>
                      <w:r w:rsidRPr="0027003B">
                        <w:rPr>
                          <w:rFonts w:ascii="Verdana" w:hAnsi="Verdana" w:cs="Verdana"/>
                          <w:color w:val="333333"/>
                          <w:sz w:val="13"/>
                          <w:szCs w:val="13"/>
                        </w:rPr>
                        <w:tab/>
                        <w:t>Τ.Κ.:</w:t>
                      </w:r>
                    </w:p>
                    <w:p w14:paraId="66FDDAD9"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Τηλέφωνα:</w:t>
                      </w:r>
                    </w:p>
                    <w:p w14:paraId="33C19B16"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Κινητό:</w:t>
                      </w:r>
                    </w:p>
                    <w:p w14:paraId="2567762F" w14:textId="77777777" w:rsidR="000A2E8B" w:rsidRPr="0027003B" w:rsidRDefault="000A2E8B" w:rsidP="00E90C16">
                      <w:pPr>
                        <w:autoSpaceDE w:val="0"/>
                        <w:autoSpaceDN w:val="0"/>
                        <w:adjustRightInd w:val="0"/>
                        <w:spacing w:after="0" w:line="240" w:lineRule="auto"/>
                        <w:rPr>
                          <w:rFonts w:ascii="Verdana" w:hAnsi="Verdana" w:cs="Verdana"/>
                          <w:color w:val="333333"/>
                          <w:sz w:val="13"/>
                          <w:szCs w:val="13"/>
                        </w:rPr>
                      </w:pPr>
                      <w:r w:rsidRPr="0027003B">
                        <w:rPr>
                          <w:rFonts w:ascii="Verdana" w:hAnsi="Verdana" w:cs="Verdana"/>
                          <w:color w:val="333333"/>
                          <w:sz w:val="13"/>
                          <w:szCs w:val="13"/>
                        </w:rPr>
                        <w:t>Ηλεκτρονική Διεύθυνση (E-</w:t>
                      </w:r>
                      <w:r w:rsidRPr="0027003B">
                        <w:rPr>
                          <w:rFonts w:ascii="Verdana" w:hAnsi="Verdana" w:cs="Verdana"/>
                          <w:color w:val="333333"/>
                          <w:sz w:val="13"/>
                          <w:szCs w:val="13"/>
                          <w:lang w:val="en-US"/>
                        </w:rPr>
                        <w:t>mail</w:t>
                      </w:r>
                      <w:r w:rsidRPr="0027003B">
                        <w:rPr>
                          <w:rFonts w:ascii="Verdana" w:hAnsi="Verdana" w:cs="Verdana"/>
                          <w:color w:val="333333"/>
                          <w:sz w:val="13"/>
                          <w:szCs w:val="13"/>
                        </w:rPr>
                        <w:t>l):</w:t>
                      </w:r>
                    </w:p>
                    <w:p w14:paraId="0D2D9EBA" w14:textId="77777777" w:rsidR="000A2E8B" w:rsidRPr="0027003B" w:rsidRDefault="000A2E8B" w:rsidP="00E90C16">
                      <w:pPr>
                        <w:rPr>
                          <w:rFonts w:ascii="Verdana" w:hAnsi="Verdana" w:cs="Verdana"/>
                          <w:color w:val="333333"/>
                          <w:sz w:val="13"/>
                          <w:szCs w:val="13"/>
                        </w:rPr>
                      </w:pPr>
                      <w:r w:rsidRPr="0027003B">
                        <w:rPr>
                          <w:rFonts w:ascii="Verdana" w:hAnsi="Verdana" w:cs="Verdana-Bold"/>
                          <w:b/>
                          <w:bCs/>
                          <w:color w:val="333333"/>
                          <w:sz w:val="13"/>
                          <w:szCs w:val="13"/>
                        </w:rPr>
                        <w:t xml:space="preserve">... ΔΗΛ... </w:t>
                      </w:r>
                      <w:r w:rsidRPr="0027003B">
                        <w:rPr>
                          <w:rFonts w:ascii="Verdana" w:hAnsi="Verdana" w:cs="Verdana"/>
                          <w:color w:val="333333"/>
                          <w:sz w:val="13"/>
                          <w:szCs w:val="13"/>
                        </w:rPr>
                        <w:t>(υπογραφή και ονοματεπώνυμο)</w:t>
                      </w:r>
                    </w:p>
                    <w:p w14:paraId="2A2EFB25" w14:textId="77777777" w:rsidR="000A2E8B" w:rsidRPr="00B045EA" w:rsidRDefault="000A2E8B">
                      <w:pPr>
                        <w:rPr>
                          <w:sz w:val="13"/>
                          <w:szCs w:val="13"/>
                        </w:rPr>
                      </w:pPr>
                    </w:p>
                  </w:txbxContent>
                </v:textbox>
                <w10:wrap type="square" anchorx="margin" anchory="margin"/>
              </v:shape>
            </w:pict>
          </mc:Fallback>
        </mc:AlternateContent>
      </w:r>
      <w:r w:rsidR="00661746">
        <w:rPr>
          <w:rFonts w:ascii="Verdana" w:hAnsi="Verdana"/>
          <w:b/>
          <w:sz w:val="18"/>
          <w:szCs w:val="18"/>
        </w:rPr>
        <w:br w:type="page"/>
      </w:r>
      <w:r w:rsidR="00E84F33" w:rsidRPr="005D509C">
        <w:rPr>
          <w:rFonts w:ascii="Verdana" w:hAnsi="Verdana"/>
          <w:b/>
          <w:sz w:val="18"/>
          <w:szCs w:val="18"/>
        </w:rPr>
        <w:lastRenderedPageBreak/>
        <w:t>ΕΙΔΙΚΟΙ ΟΡΟΙ ΣΥΜΦΩΝΗΤΙΚΟΥ</w:t>
      </w:r>
    </w:p>
    <w:p w14:paraId="3E9AE561" w14:textId="77777777" w:rsidR="00E84F33" w:rsidRPr="00E84F33" w:rsidRDefault="00E84F33" w:rsidP="00E84F33">
      <w:pPr>
        <w:jc w:val="center"/>
        <w:rPr>
          <w:rFonts w:ascii="Verdana" w:hAnsi="Verdana"/>
          <w:sz w:val="18"/>
          <w:szCs w:val="18"/>
        </w:rPr>
      </w:pPr>
    </w:p>
    <w:p w14:paraId="575E937A" w14:textId="77777777" w:rsidR="00E84F33" w:rsidRPr="00E84F33" w:rsidRDefault="00E84F33" w:rsidP="00E84F33">
      <w:pPr>
        <w:rPr>
          <w:rFonts w:ascii="Verdana" w:hAnsi="Verdana"/>
          <w:sz w:val="18"/>
          <w:szCs w:val="18"/>
        </w:rPr>
      </w:pPr>
      <w:r w:rsidRPr="00E84F33">
        <w:rPr>
          <w:rFonts w:ascii="Verdana" w:hAnsi="Verdana"/>
          <w:sz w:val="18"/>
          <w:szCs w:val="18"/>
        </w:rPr>
        <w:t xml:space="preserve">       Διευκρινίζεται ότι:</w:t>
      </w:r>
    </w:p>
    <w:p w14:paraId="624C95F8"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 xml:space="preserve">Ο τρόπος πληρωμής δεν έχει </w:t>
      </w:r>
      <w:r w:rsidR="005C74F8" w:rsidRPr="00E84F33">
        <w:rPr>
          <w:rFonts w:ascii="Verdana" w:hAnsi="Verdana"/>
          <w:sz w:val="18"/>
          <w:szCs w:val="18"/>
        </w:rPr>
        <w:t>καμία</w:t>
      </w:r>
      <w:r w:rsidRPr="00E84F33">
        <w:rPr>
          <w:rFonts w:ascii="Verdana" w:hAnsi="Verdana"/>
          <w:sz w:val="18"/>
          <w:szCs w:val="18"/>
        </w:rPr>
        <w:t xml:space="preserve"> σχέση με τον αριθμό των μαθημάτων που διδάσκονται μηνιαίως.</w:t>
      </w:r>
    </w:p>
    <w:p w14:paraId="2F224574"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Οι μηνιαίες δόσεις δεν αντιστοιχούν σε μηνιαίως διδαχθείσα ύλη, καθότι μπορεί να υπερβαίνουν τον χρόνο παροχής της συγκεκριμένης υπηρεσίας.</w:t>
      </w:r>
    </w:p>
    <w:p w14:paraId="50CF3E5E"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Σε περίπτωση διακοπής του προγράμματος από την πλευρά του σπουδαστή, πληρώνεται ακέραια η τρέχουσα δόση που αντιστοιχεί στην ημερομηνία της έγγραφης ειδοποίησης διακοπής.</w:t>
      </w:r>
    </w:p>
    <w:p w14:paraId="39988413"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Η Εγγραφή αποτελεί εγγύηση δέσμευσης θέσης σε τμήμα και καλύπτει τα έξοδα εγγραφής σε αυτό. Ως εκ τούτου δεν επιστρέφεται σε περίπτωση που ο υποψήφιος σπουδαστής υπαναχωρήσει, παρά μόνο εάν δεν πληρούνται οι υποσχεθείσες συνθήκες εκ μέρους του κέντρου ΕΥΡΩΓΝΩΣΗ.</w:t>
      </w:r>
    </w:p>
    <w:p w14:paraId="2B0FA445"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 xml:space="preserve">Το επιθυμητό ωράριο λειτουργίας του τμήματος δεν αποτελεί αυστηρή δέσμευση εκ μέρους του κέντρου ΕΥΡΩΓΝΩΣΗ, αλλά λαμβάνεται σοβαρά </w:t>
      </w:r>
      <w:r w:rsidR="00AF01B1" w:rsidRPr="00E84F33">
        <w:rPr>
          <w:rFonts w:ascii="Verdana" w:hAnsi="Verdana"/>
          <w:sz w:val="18"/>
          <w:szCs w:val="18"/>
        </w:rPr>
        <w:t>υπόψιν</w:t>
      </w:r>
      <w:r w:rsidRPr="00E84F33">
        <w:rPr>
          <w:rFonts w:ascii="Verdana" w:hAnsi="Verdana"/>
          <w:sz w:val="18"/>
          <w:szCs w:val="18"/>
        </w:rPr>
        <w:t xml:space="preserve"> σε συνδυασμό με τις ανάγκες και των υπολοίπων σπουδαστών, και τις δυνατότητες αιθουσών , καθηγητών κλπ.</w:t>
      </w:r>
    </w:p>
    <w:p w14:paraId="121DBCF7"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Αναπληρώσεις μαθημάτων γίνονται όταν αυτά έχουν χαθεί με ευθύνη του εκπαιδευτηρίου ή του καθηγητή και όχι λόγω απουσίας του σπουδαστή.</w:t>
      </w:r>
    </w:p>
    <w:p w14:paraId="19E717AA"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Οι επίσημες αργίες δεν αναπληρώνονται.</w:t>
      </w:r>
    </w:p>
    <w:p w14:paraId="5183969E"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Το πρόγραμμα λειτουργίας του κέντρου ακολουθεί το πρόγραμμα λειτουργίας των δημοσίων σχολείων σε ότι αφορά τις διακοπές Χριστουγέννων και Πάσχα.</w:t>
      </w:r>
    </w:p>
    <w:p w14:paraId="40361EA3" w14:textId="77777777" w:rsidR="00E84F33" w:rsidRPr="00E84F33" w:rsidRDefault="00E84F33" w:rsidP="00E84F33">
      <w:pPr>
        <w:pStyle w:val="ListParagraph"/>
        <w:numPr>
          <w:ilvl w:val="0"/>
          <w:numId w:val="1"/>
        </w:numPr>
        <w:rPr>
          <w:rFonts w:ascii="Verdana" w:hAnsi="Verdana"/>
          <w:sz w:val="18"/>
          <w:szCs w:val="18"/>
        </w:rPr>
      </w:pPr>
      <w:r w:rsidRPr="00E84F33">
        <w:rPr>
          <w:rFonts w:ascii="Verdana" w:hAnsi="Verdana"/>
          <w:sz w:val="18"/>
          <w:szCs w:val="18"/>
        </w:rPr>
        <w:t>Η διδακτική ώρα ορίζεται επίσημα από το υπουργείο παιδείας σε 45 λεπτά της ώρας.</w:t>
      </w:r>
    </w:p>
    <w:p w14:paraId="77423AFD" w14:textId="77777777" w:rsidR="00B70114" w:rsidRDefault="00E84F33" w:rsidP="00E84F33">
      <w:pPr>
        <w:pStyle w:val="ListParagraph"/>
        <w:numPr>
          <w:ilvl w:val="0"/>
          <w:numId w:val="1"/>
        </w:numPr>
        <w:rPr>
          <w:rFonts w:ascii="Verdana" w:hAnsi="Verdana"/>
          <w:sz w:val="18"/>
          <w:szCs w:val="18"/>
        </w:rPr>
      </w:pPr>
      <w:r w:rsidRPr="00E84F33">
        <w:rPr>
          <w:rFonts w:ascii="Verdana" w:hAnsi="Verdana"/>
          <w:sz w:val="18"/>
          <w:szCs w:val="18"/>
        </w:rPr>
        <w:t xml:space="preserve">Ο ελάχιστος αριθμός ατόμων για δημιουργία τμήματος είναι 4 σπουδαστές. Όταν οι σπουδαστές είναι λιγότεροι των 4 , η ΕΥΡΩΓΝΩΣΗ διατηρεί το δικαίωμα να μειώσει τις ώρες διδασκαλίας σύμφωνα με το ακαδημαϊκό πλάνο της ΕΥΡΩΓΝΩΣΗ , καθώς και να προτείνει νέα οικονομική συμφωνία. </w:t>
      </w:r>
    </w:p>
    <w:p w14:paraId="42DDEBB4" w14:textId="77777777" w:rsidR="00B70114" w:rsidRDefault="00B70114">
      <w:pPr>
        <w:spacing w:after="160" w:line="259" w:lineRule="auto"/>
        <w:rPr>
          <w:rFonts w:ascii="Verdana" w:hAnsi="Verdana"/>
          <w:sz w:val="18"/>
          <w:szCs w:val="18"/>
        </w:rPr>
      </w:pPr>
      <w:r>
        <w:rPr>
          <w:rFonts w:ascii="Verdana" w:hAnsi="Verdana"/>
          <w:sz w:val="18"/>
          <w:szCs w:val="18"/>
        </w:rPr>
        <w:br w:type="page"/>
      </w:r>
    </w:p>
    <w:p w14:paraId="56A83287" w14:textId="77777777" w:rsidR="00A707D4" w:rsidRPr="00A707D4" w:rsidRDefault="00A707D4" w:rsidP="00157EDE">
      <w:pPr>
        <w:spacing w:after="160" w:line="240" w:lineRule="auto"/>
        <w:jc w:val="center"/>
        <w:rPr>
          <w:rFonts w:ascii="Verdana" w:eastAsia="Calibri" w:hAnsi="Verdana" w:cs="Verdana"/>
          <w:color w:val="333333"/>
          <w:sz w:val="18"/>
          <w:szCs w:val="18"/>
        </w:rPr>
      </w:pPr>
      <w:r w:rsidRPr="00A707D4">
        <w:rPr>
          <w:rFonts w:ascii="Verdana" w:eastAsia="Calibri" w:hAnsi="Verdana" w:cs="Verdana"/>
          <w:color w:val="333333"/>
          <w:sz w:val="18"/>
          <w:szCs w:val="18"/>
        </w:rPr>
        <w:lastRenderedPageBreak/>
        <w:t>Παράρτημα σύμβασης πελάτη</w:t>
      </w:r>
      <w:r w:rsidR="00157EDE">
        <w:rPr>
          <w:rFonts w:ascii="Verdana" w:eastAsia="Calibri" w:hAnsi="Verdana" w:cs="Verdana"/>
          <w:color w:val="333333"/>
          <w:sz w:val="18"/>
          <w:szCs w:val="18"/>
        </w:rPr>
        <w:t xml:space="preserve"> </w:t>
      </w:r>
      <w:r w:rsidRPr="00A707D4">
        <w:rPr>
          <w:rFonts w:ascii="Verdana" w:eastAsia="Calibri" w:hAnsi="Verdana" w:cs="Verdana"/>
          <w:color w:val="333333"/>
          <w:sz w:val="18"/>
          <w:szCs w:val="18"/>
        </w:rPr>
        <w:t>σχετικά με την επεξεργασία δεδομένων προσωπικού χαρακτήρα</w:t>
      </w:r>
    </w:p>
    <w:p w14:paraId="0DA75297" w14:textId="77777777" w:rsidR="00A707D4" w:rsidRPr="00A707D4" w:rsidRDefault="00A707D4" w:rsidP="00A707D4">
      <w:pPr>
        <w:spacing w:after="160" w:line="240" w:lineRule="auto"/>
        <w:jc w:val="both"/>
        <w:rPr>
          <w:rFonts w:ascii="Century Schoolbook" w:eastAsia="Calibri" w:hAnsi="Century Schoolbook" w:cs="Times New Roman"/>
          <w:sz w:val="24"/>
          <w:szCs w:val="24"/>
        </w:rPr>
      </w:pPr>
    </w:p>
    <w:p w14:paraId="671833C2" w14:textId="77777777" w:rsidR="00A707D4" w:rsidRPr="00A707D4" w:rsidRDefault="00A707D4" w:rsidP="00A707D4">
      <w:pPr>
        <w:spacing w:after="160" w:line="240" w:lineRule="auto"/>
        <w:jc w:val="both"/>
        <w:rPr>
          <w:rFonts w:ascii="Verdana" w:eastAsia="Calibri" w:hAnsi="Verdana" w:cs="Verdana"/>
          <w:color w:val="333333"/>
          <w:sz w:val="18"/>
          <w:szCs w:val="18"/>
        </w:rPr>
      </w:pPr>
      <w:bookmarkStart w:id="50" w:name="_Hlk517100482"/>
      <w:r w:rsidRPr="00A707D4">
        <w:rPr>
          <w:rFonts w:ascii="Verdana" w:eastAsia="Calibri" w:hAnsi="Verdana" w:cs="Verdana"/>
          <w:color w:val="333333"/>
          <w:sz w:val="18"/>
          <w:szCs w:val="18"/>
        </w:rPr>
        <w:t xml:space="preserve">1. Το φροντιστήριο </w:t>
      </w:r>
      <w:bookmarkEnd w:id="50"/>
      <w:r w:rsidRPr="00A707D4">
        <w:rPr>
          <w:rFonts w:ascii="Verdana" w:eastAsia="Calibri" w:hAnsi="Verdana" w:cs="Verdana"/>
          <w:color w:val="333333"/>
          <w:sz w:val="18"/>
          <w:szCs w:val="18"/>
        </w:rPr>
        <w:t xml:space="preserve">επεξεργάζεται τα δεδομένα προσωπικού χαρακτήρα που περιλαμβάνονται στην αίτηση εγγραφής και στην παρούσα σύμβαση στο πλαίσιο και για τον σκοπό της παροχής εκπαιδευτικών υπηρεσιών και δεν προβαίνει σε επεξεργασία των δεδομένα αυτών για άλλους σκοπούς από αυτούς που αναφέρονται σε αυτήν. Η συλλογή, τήρηση και επεξεργασία των δεδομένων αυτών προβλέπονται από την ισχύουσα νομοθεσία και πραγματοποιείται σύμφωνα με τις διατάξεις του Γενικού Κανονισμού Προστασίας Δεδομένων (ΕΕ) 2016/679 (ΓΚΠΔ).  </w:t>
      </w:r>
    </w:p>
    <w:p w14:paraId="26868F91"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2. Τα ανωτέρω δεδομένα τηρούνται για όσο χρόνο απαιτείται για την παροχή των εκπαιδευτικών υπηρεσιών ή από την ισχύουσα νομοθεσία καθώς και για την αντίκρουση νομικών αξιώσεων που μπορεί να προκύψουν από αυτήν. </w:t>
      </w:r>
    </w:p>
    <w:p w14:paraId="133E6B58"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3. Τα δεδομένα προσωπικού χαρακτήρα δεν διαβιβάζονται σε τρίτους εκτός από τις αρμόδιες υπηρεσίες τις φορολογικές ή άλλες αρμόδιες δημόσιες αρχές, όταν αυτό απαιτείται από τον νόμο. </w:t>
      </w:r>
    </w:p>
    <w:p w14:paraId="5CA8D540"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4. Τα δεδομένα προσωπικού χαρακτήρα καταχωρίζονται στο πληροφοριακό σύστημα του </w:t>
      </w:r>
      <w:r w:rsidR="00AF01B1" w:rsidRPr="00A707D4">
        <w:rPr>
          <w:rFonts w:ascii="Verdana" w:eastAsia="Calibri" w:hAnsi="Verdana" w:cs="Verdana"/>
          <w:color w:val="333333"/>
          <w:sz w:val="18"/>
          <w:szCs w:val="18"/>
        </w:rPr>
        <w:t>Δικαιοπάροχου</w:t>
      </w:r>
      <w:r w:rsidRPr="00A707D4">
        <w:rPr>
          <w:rFonts w:ascii="Verdana" w:eastAsia="Calibri" w:hAnsi="Verdana" w:cs="Verdana"/>
          <w:color w:val="333333"/>
          <w:sz w:val="18"/>
          <w:szCs w:val="18"/>
        </w:rPr>
        <w:t xml:space="preserve"> </w:t>
      </w:r>
      <w:r w:rsidR="00157EDE">
        <w:rPr>
          <w:rFonts w:ascii="Verdana" w:eastAsia="Calibri" w:hAnsi="Verdana" w:cs="Verdana"/>
          <w:color w:val="333333"/>
          <w:sz w:val="18"/>
          <w:szCs w:val="18"/>
        </w:rPr>
        <w:t>ΕΥΡΩΓΝΩΣΗ</w:t>
      </w:r>
      <w:r w:rsidRPr="00A707D4">
        <w:rPr>
          <w:rFonts w:ascii="Verdana" w:eastAsia="Calibri" w:hAnsi="Verdana" w:cs="Verdana"/>
          <w:color w:val="333333"/>
          <w:sz w:val="18"/>
          <w:szCs w:val="18"/>
        </w:rPr>
        <w:t xml:space="preserve"> και λαμβάνονται όλα τα απαραίτητα τεχνικά και οργανωτικά μέτρα για την διασφάλιση της εμπιστευτικότητας και ακεραιότητας. </w:t>
      </w:r>
    </w:p>
    <w:p w14:paraId="5409E0A0"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5. Στο πλαίσιο των δραστηριοτήτων του φροντιστηρίου δεδομένα προσωπικού χαρακτήρα των μαθητών ή των γονέων/κηδεμόνων τους μπορεί επίσης να διαβιβάζονται σε συνεργάτες ή άλλες εταιρείες με τις οποίες συνεργάζεται το φροντιστήριο και μόνον όταν αυτό είναι απολύτως απαραίτητο για την άσκηση των δραστηριοτήτων του. Τέτοιες δραστηριότητες μπορεί να είναι, ενδεικτικά, η διοργάνωση εκδηλώσεων, η συμμετοχή σε εξετάσεις για απόκτηση αναγνωρισμένων πτυχίων ξένων γλωσσών ή πιστοποιητικών πληροφορικής. Επίσης τα δεδομένα μπορούν να διαβιβάζονται στους δικηγόρους φροντιστηρίου εφόσον είναι απαραίτητο για την παροχή νομικών υπηρεσιών ή την υποστήριξη νομικών αξιώσεων καθώς και σε εξωτερικό λογιστικό γραφείο για την υποστήριξη των λογιστικών και φορολογικών υποχρεώσεων του φροντιστηρίου, το οποίο δεσμεύεται με υποχρέωση εχεμύθειας και εμπιστευτικότητας. </w:t>
      </w:r>
    </w:p>
    <w:p w14:paraId="19FB34F1"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6. Πρόσβαση στα δεδομένα προσωπικού χαρακτήρα που αποτελούν αντικείμενο επεξεργασίας έχουν μόνο οι ειδικά εξουσιοδοτημένοι γι’ αυτό αρμόδιοι υπάλληλοι του φροντιστηρίου οι οποίοι κατά την άσκηση των καθηκόντων τους δεσμεύονται από υποχρέωση εμπιστευτικότητας. Το φροντιστήριο ως Υπεύθυνος Επεξεργασίας λαμβάνει όλα τα απαραίτητα τεχνικά και οργανωτικά μέτρα για την ασφαλή επεξεργασία των δεδομένων.  </w:t>
      </w:r>
    </w:p>
    <w:p w14:paraId="552ABAB8"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7. Σεβόμαστε το σύνολο των δικαιωμάτων σας που απορρέουν από την επεξεργασία των προσωπικών σας δεδομένων και ειδικότερα τα δικαιώματα πρόσβασης, διόρθωσης, διαγραφής, περιορισμού της επεξεργασίας, φορητότητας και εναντίωσης, εφόσον πληρούνται οι αντίστοιχες προϋποθέσεις του Γενικού Κανονισμού Προστασίας Δεδομένων. Για το σύνολο των δικαιωμάτων σας, ακολουθούμε τις απαιτήσεις του Γενικού Κανονισμού για την Προστασία Δεδομένων όπως αυτές περιγράφονται στο Άρθρο 12. Μπορείτε να συμπληρώσετε τη φόρμα που βρίσκεται στην ιστοσελίδα μας </w:t>
      </w:r>
      <w:hyperlink r:id="rId7" w:history="1">
        <w:r w:rsidRPr="009D64B2">
          <w:rPr>
            <w:rFonts w:ascii="Verdana" w:eastAsia="Calibri" w:hAnsi="Verdana" w:cs="Verdana"/>
            <w:color w:val="333333"/>
            <w:sz w:val="18"/>
            <w:szCs w:val="18"/>
            <w:u w:val="single"/>
          </w:rPr>
          <w:t>www.eurognosi.com</w:t>
        </w:r>
      </w:hyperlink>
      <w:r w:rsidRPr="00A707D4">
        <w:rPr>
          <w:rFonts w:ascii="Verdana" w:eastAsia="Calibri" w:hAnsi="Verdana" w:cs="Verdana"/>
          <w:color w:val="333333"/>
          <w:sz w:val="18"/>
          <w:szCs w:val="18"/>
        </w:rPr>
        <w:t xml:space="preserve"> και να την αποστείλετε με </w:t>
      </w:r>
      <w:r w:rsidR="00157EDE">
        <w:rPr>
          <w:rFonts w:ascii="Verdana" w:eastAsia="Calibri" w:hAnsi="Verdana" w:cs="Verdana"/>
          <w:color w:val="333333"/>
          <w:sz w:val="18"/>
          <w:szCs w:val="18"/>
          <w:lang w:val="en-US"/>
        </w:rPr>
        <w:t>Email</w:t>
      </w:r>
      <w:r w:rsidRPr="00A707D4">
        <w:rPr>
          <w:rFonts w:ascii="Verdana" w:eastAsia="Calibri" w:hAnsi="Verdana" w:cs="Verdana"/>
          <w:color w:val="333333"/>
          <w:sz w:val="18"/>
          <w:szCs w:val="18"/>
        </w:rPr>
        <w:t xml:space="preserve"> στο </w:t>
      </w:r>
      <w:r w:rsidRPr="009D64B2">
        <w:rPr>
          <w:rFonts w:ascii="Verdana" w:eastAsia="Calibri" w:hAnsi="Verdana" w:cs="Verdana"/>
          <w:color w:val="333333"/>
          <w:sz w:val="18"/>
          <w:szCs w:val="18"/>
          <w:u w:val="single"/>
        </w:rPr>
        <w:t>filothei@eurognosi.info</w:t>
      </w:r>
      <w:r w:rsidRPr="00A707D4">
        <w:rPr>
          <w:rFonts w:ascii="Verdana" w:eastAsia="Calibri" w:hAnsi="Verdana" w:cs="Verdana"/>
          <w:sz w:val="18"/>
          <w:szCs w:val="18"/>
        </w:rPr>
        <w:t xml:space="preserve"> </w:t>
      </w:r>
      <w:r w:rsidRPr="00A707D4">
        <w:rPr>
          <w:rFonts w:ascii="Verdana" w:eastAsia="Calibri" w:hAnsi="Verdana" w:cs="Verdana"/>
          <w:color w:val="333333"/>
          <w:sz w:val="18"/>
          <w:szCs w:val="18"/>
        </w:rPr>
        <w:t xml:space="preserve">ή να την παραδώσετε στα γραφεία μας στη διεύθυνση: </w:t>
      </w:r>
      <w:r w:rsidRPr="009D64B2">
        <w:rPr>
          <w:rFonts w:ascii="Verdana" w:eastAsia="Calibri" w:hAnsi="Verdana" w:cs="Verdana"/>
          <w:b/>
          <w:color w:val="333333"/>
          <w:sz w:val="18"/>
          <w:szCs w:val="18"/>
        </w:rPr>
        <w:t>Δωδεκανήσου 84, Νέα Ιωνία</w:t>
      </w:r>
      <w:r w:rsidRPr="00A707D4">
        <w:rPr>
          <w:rFonts w:ascii="Verdana" w:eastAsia="Calibri" w:hAnsi="Verdana" w:cs="Verdana"/>
          <w:color w:val="333333"/>
          <w:sz w:val="18"/>
          <w:szCs w:val="18"/>
        </w:rPr>
        <w:t xml:space="preserve">. Έχετε τη δυνατότητα να ασκήσετε τα δικαιώματά σας προφορικά, υπό την προϋπόθεση ότι η ταυτότητά σας είναι αποδεδειγμένη με άλλα μέσα. Ενδέχεται για την ασφάλεια των δεδομένων σας, να ζητήσουμε ορισμένα στοιχεία με σκοπό την ταυτοποίησή σας. Θα επεξεργαστούμε άμεσα και ατελώς το αίτημά σας και εντός ενός μήνα θα ικανοποιήσουμε το δικαίωμά σας. Σε εξαιρετικές περιπτώσεις, ο χρόνος ανταπόκρισης μας ενδέχεται να παραταθεί κατά δύο ακόμη μήνες, λαμβανομένων υπόψη της πολυπλοκότητας του αιτήματος και του αριθμού των αιτημάτων. Σε αυτή την περίπτωση, θα σας ενημερώσουμε για την εν λόγω παράταση και για τους λόγους της καθυστέρησης εντός μηνός από την παραλαβή του αιτήματος. </w:t>
      </w:r>
    </w:p>
    <w:p w14:paraId="634A1562" w14:textId="77777777" w:rsidR="009D64B2"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Όλες οι πληροφορίες παρέχονται δωρεάν. Εξαίρεση αποτελούν προδήλως αβάσιμα ή υπερβολικά αιτήματα, ιδίως λόγω του επαναλαμβανόμενου χαρακτήρα τους. Σε αυτή την περίπτωση, σύμφωνα με την παράγραφο 5 του Άρθρου 12 του Γενικού Κανονισμού για την Προστασία Δεδομένων μπορεί να επιβάλουμε την καταβολή εύλογου τέλους ή να αρνηθούμε να δώσουμε συνέχεια στο αίτημα. Εφόσον δεν ικανοποιήσουμε το αίτημά σας, θα σας ενημερώσουμε χωρίς καθυστέρηση και το αργότερο εντός μηνός από την παραλαβή του αιτήματος για τους λόγους που δεν προβήκαμε στη σχετική ενέργεια, τη δυνατότητα να απευθυνθείτε στην Ανεξάρτητη Αρχή Προστασίας Δεδομένων Προσωπικού Χαρακτήρα και τη δυνατότητα άσκησης δικαστικής προσφυγής. </w:t>
      </w:r>
    </w:p>
    <w:p w14:paraId="2C234A10" w14:textId="77777777" w:rsidR="00A707D4" w:rsidRPr="00A707D4" w:rsidRDefault="00A707D4" w:rsidP="00A707D4">
      <w:pPr>
        <w:shd w:val="clear" w:color="auto" w:fill="FFFFFF"/>
        <w:spacing w:after="225"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8. Για οποιαδήποτε περίπτωση σκοπού επεξεργασίας πλην της εκτέλεσης της σύμβασης για την παροχή εκπαιδευτικών υπηρεσιών και της εκπλήρωσης νομικής υποχρέωσης του φροντιστηρίου, σας ζητείται ρητή συγκατάθεση αφού πρώτα σας δοθούν όλες οι απαραίτητες πληροφορίες. Την συγκατάθεσή σας μπορεί να ζητήσουμε για:</w:t>
      </w:r>
    </w:p>
    <w:p w14:paraId="60DD0C25"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Την αποστολή ενημερωτικών </w:t>
      </w:r>
      <w:r w:rsidR="00157EDE">
        <w:rPr>
          <w:rFonts w:ascii="Verdana" w:eastAsia="Calibri" w:hAnsi="Verdana" w:cs="Verdana"/>
          <w:color w:val="333333"/>
          <w:sz w:val="18"/>
          <w:szCs w:val="18"/>
          <w:lang w:val="en-US"/>
        </w:rPr>
        <w:t>Email</w:t>
      </w:r>
      <w:r w:rsidRPr="00A707D4">
        <w:rPr>
          <w:rFonts w:ascii="Verdana" w:eastAsia="Calibri" w:hAnsi="Verdana" w:cs="Verdana"/>
          <w:color w:val="333333"/>
          <w:sz w:val="18"/>
          <w:szCs w:val="18"/>
        </w:rPr>
        <w:t xml:space="preserve"> για τις παρεχόμενες υπηρεσίες μας, αφού πρώτα έχετε εκδηλώσει ενδιαφέρον για αυτές</w:t>
      </w:r>
    </w:p>
    <w:p w14:paraId="1B27DA75"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Την αποστολή ενημερωτικών </w:t>
      </w:r>
      <w:r w:rsidR="00157EDE">
        <w:rPr>
          <w:rFonts w:ascii="Verdana" w:eastAsia="Calibri" w:hAnsi="Verdana" w:cs="Verdana"/>
          <w:color w:val="333333"/>
          <w:sz w:val="18"/>
          <w:szCs w:val="18"/>
          <w:lang w:val="en-US"/>
        </w:rPr>
        <w:t>SMS</w:t>
      </w:r>
      <w:r w:rsidRPr="00A707D4">
        <w:rPr>
          <w:rFonts w:ascii="Verdana" w:eastAsia="Calibri" w:hAnsi="Verdana" w:cs="Verdana"/>
          <w:color w:val="333333"/>
          <w:sz w:val="18"/>
          <w:szCs w:val="18"/>
        </w:rPr>
        <w:t xml:space="preserve"> για τις παρεχόμενες υπηρεσίες μας, αφού πρώτα έχετε εκδηλώσει ενδιαφέρον για αυτές</w:t>
      </w:r>
    </w:p>
    <w:p w14:paraId="62F48D5F"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Την λήψη φωτογραφιών και βίντεο κατά την διάρκεια εορτών και διαφόρων εκδηλώσεων των φροντιστηρίων μας</w:t>
      </w:r>
    </w:p>
    <w:p w14:paraId="5AE071AB"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Την ανάρτηση φωτογραφιών και βίντεο στην ιστοσελίδα μας</w:t>
      </w:r>
    </w:p>
    <w:p w14:paraId="6F758622"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Την ανάρτηση φωτογραφιών και βίντεο σε μέσα κοινωνικής δικτύωσης με σαφή περιγραφή αυτών</w:t>
      </w:r>
    </w:p>
    <w:p w14:paraId="0AA7BE77"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Την εκτύπωση φωτογραφιών σε αναμνηστικά/ προωθητικά έντυπα</w:t>
      </w:r>
    </w:p>
    <w:p w14:paraId="6042954C"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lastRenderedPageBreak/>
        <w:t xml:space="preserve">Την ανάρτηση του </w:t>
      </w:r>
      <w:r w:rsidR="00AF01B1" w:rsidRPr="00A707D4">
        <w:rPr>
          <w:rFonts w:ascii="Verdana" w:eastAsia="Calibri" w:hAnsi="Verdana" w:cs="Verdana"/>
          <w:color w:val="333333"/>
          <w:sz w:val="18"/>
          <w:szCs w:val="18"/>
        </w:rPr>
        <w:t>ονοματεπωνύμου</w:t>
      </w:r>
      <w:r w:rsidRPr="00A707D4">
        <w:rPr>
          <w:rFonts w:ascii="Verdana" w:eastAsia="Calibri" w:hAnsi="Verdana" w:cs="Verdana"/>
          <w:color w:val="333333"/>
          <w:sz w:val="18"/>
          <w:szCs w:val="18"/>
        </w:rPr>
        <w:t xml:space="preserve"> σας σε λίστα επιτυχόντων στην ιστοσελίδα μας</w:t>
      </w:r>
    </w:p>
    <w:p w14:paraId="75667C0B"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Την εμφάνιση του </w:t>
      </w:r>
      <w:r w:rsidR="00AF01B1" w:rsidRPr="00A707D4">
        <w:rPr>
          <w:rFonts w:ascii="Verdana" w:eastAsia="Calibri" w:hAnsi="Verdana" w:cs="Verdana"/>
          <w:color w:val="333333"/>
          <w:sz w:val="18"/>
          <w:szCs w:val="18"/>
        </w:rPr>
        <w:t>ονοματεπωνύμου</w:t>
      </w:r>
      <w:r w:rsidRPr="00A707D4">
        <w:rPr>
          <w:rFonts w:ascii="Verdana" w:eastAsia="Calibri" w:hAnsi="Verdana" w:cs="Verdana"/>
          <w:color w:val="333333"/>
          <w:sz w:val="18"/>
          <w:szCs w:val="18"/>
        </w:rPr>
        <w:t xml:space="preserve"> σας σε λίστα επιτυχόντων σε αναμνηστικά/προωθητικά έντυπα</w:t>
      </w:r>
    </w:p>
    <w:p w14:paraId="77B1A05D" w14:textId="77777777" w:rsidR="00A707D4" w:rsidRPr="00A707D4" w:rsidRDefault="00A707D4" w:rsidP="00A707D4">
      <w:pPr>
        <w:numPr>
          <w:ilvl w:val="0"/>
          <w:numId w:val="2"/>
        </w:numPr>
        <w:shd w:val="clear" w:color="auto" w:fill="FFFFFF"/>
        <w:spacing w:after="225" w:line="240" w:lineRule="auto"/>
        <w:contextualSpacing/>
        <w:jc w:val="both"/>
        <w:rPr>
          <w:rFonts w:ascii="Verdana" w:eastAsia="Calibri" w:hAnsi="Verdana" w:cs="Verdana"/>
          <w:color w:val="333333"/>
          <w:sz w:val="18"/>
          <w:szCs w:val="18"/>
        </w:rPr>
      </w:pPr>
      <w:r w:rsidRPr="00A707D4">
        <w:rPr>
          <w:rFonts w:ascii="Verdana" w:eastAsia="Calibri" w:hAnsi="Verdana" w:cs="Verdana"/>
          <w:color w:val="333333"/>
          <w:sz w:val="18"/>
          <w:szCs w:val="18"/>
        </w:rPr>
        <w:t>Την λήψη βίντεο κατά τη διάρκεια της εκπαιδευτικής διαδικασίας στα πλαίσια της προετοιμασίας για την εξέταση</w:t>
      </w:r>
    </w:p>
    <w:p w14:paraId="7461FF0D" w14:textId="77777777" w:rsidR="00A707D4" w:rsidRPr="00A707D4" w:rsidRDefault="00A707D4" w:rsidP="00A707D4">
      <w:pPr>
        <w:shd w:val="clear" w:color="auto" w:fill="FFFFFF"/>
        <w:spacing w:after="225"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 xml:space="preserve">Η εν λόγω συγκατάθεση διατηρείται από το φροντιστήριο μας στα πλαίσια της συμμόρφωσης στις απαιτήσεις του Γενικού Κανονισμού Προστασίας Δεδομένων. </w:t>
      </w:r>
    </w:p>
    <w:p w14:paraId="6E828BE2" w14:textId="77777777" w:rsidR="00A707D4" w:rsidRPr="00A707D4" w:rsidRDefault="00A707D4" w:rsidP="00A707D4">
      <w:pPr>
        <w:shd w:val="clear" w:color="auto" w:fill="FFFFFF"/>
        <w:spacing w:after="225"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Έχετε τη δυνατότητα ανάκλησης της συγκατάθεσης ανά πάσα στιγμή, επικοινωνώντας μα</w:t>
      </w:r>
      <w:r w:rsidR="005E16E7">
        <w:rPr>
          <w:rFonts w:ascii="Verdana" w:eastAsia="Calibri" w:hAnsi="Verdana" w:cs="Verdana"/>
          <w:color w:val="333333"/>
          <w:sz w:val="18"/>
          <w:szCs w:val="18"/>
        </w:rPr>
        <w:t>ζί μας στο τηλέφωνο: 2102724222</w:t>
      </w:r>
      <w:r w:rsidRPr="00A707D4">
        <w:rPr>
          <w:rFonts w:ascii="Verdana" w:eastAsia="Calibri" w:hAnsi="Verdana" w:cs="Verdana"/>
          <w:color w:val="333333"/>
          <w:sz w:val="18"/>
          <w:szCs w:val="18"/>
        </w:rPr>
        <w:t xml:space="preserve"> </w:t>
      </w:r>
      <w:r w:rsidR="00157EDE">
        <w:rPr>
          <w:rFonts w:ascii="Verdana" w:eastAsia="Calibri" w:hAnsi="Verdana" w:cs="Verdana"/>
          <w:color w:val="333333"/>
          <w:sz w:val="18"/>
          <w:szCs w:val="18"/>
          <w:lang w:val="en-US"/>
        </w:rPr>
        <w:t>Email</w:t>
      </w:r>
      <w:r w:rsidRPr="00A707D4">
        <w:rPr>
          <w:rFonts w:ascii="Verdana" w:eastAsia="Calibri" w:hAnsi="Verdana" w:cs="Verdana"/>
          <w:color w:val="333333"/>
          <w:sz w:val="18"/>
          <w:szCs w:val="18"/>
        </w:rPr>
        <w:t xml:space="preserve">: </w:t>
      </w:r>
      <w:r w:rsidRPr="009D64B2">
        <w:rPr>
          <w:rFonts w:ascii="Verdana" w:eastAsia="Calibri" w:hAnsi="Verdana" w:cs="Verdana"/>
          <w:color w:val="333333"/>
          <w:sz w:val="18"/>
          <w:szCs w:val="18"/>
          <w:u w:val="single"/>
          <w:lang w:val="en-US"/>
        </w:rPr>
        <w:t>filothei</w:t>
      </w:r>
      <w:r w:rsidRPr="009D64B2">
        <w:rPr>
          <w:rFonts w:ascii="Verdana" w:eastAsia="Calibri" w:hAnsi="Verdana" w:cs="Verdana"/>
          <w:color w:val="333333"/>
          <w:sz w:val="18"/>
          <w:szCs w:val="18"/>
          <w:u w:val="single"/>
        </w:rPr>
        <w:t>@</w:t>
      </w:r>
      <w:r w:rsidRPr="009D64B2">
        <w:rPr>
          <w:rFonts w:ascii="Verdana" w:eastAsia="Calibri" w:hAnsi="Verdana" w:cs="Verdana"/>
          <w:color w:val="333333"/>
          <w:sz w:val="18"/>
          <w:szCs w:val="18"/>
          <w:u w:val="single"/>
          <w:lang w:val="en-US"/>
        </w:rPr>
        <w:t>eurognosi</w:t>
      </w:r>
      <w:r w:rsidRPr="009D64B2">
        <w:rPr>
          <w:rFonts w:ascii="Verdana" w:eastAsia="Calibri" w:hAnsi="Verdana" w:cs="Verdana"/>
          <w:color w:val="333333"/>
          <w:sz w:val="18"/>
          <w:szCs w:val="18"/>
          <w:u w:val="single"/>
        </w:rPr>
        <w:t>.</w:t>
      </w:r>
      <w:r w:rsidRPr="009D64B2">
        <w:rPr>
          <w:rFonts w:ascii="Verdana" w:eastAsia="Calibri" w:hAnsi="Verdana" w:cs="Verdana"/>
          <w:color w:val="333333"/>
          <w:sz w:val="18"/>
          <w:szCs w:val="18"/>
          <w:u w:val="single"/>
          <w:lang w:val="en-US"/>
        </w:rPr>
        <w:t>info</w:t>
      </w:r>
      <w:r w:rsidRPr="00A707D4">
        <w:rPr>
          <w:rFonts w:ascii="Verdana" w:eastAsia="Calibri" w:hAnsi="Verdana" w:cs="Verdana"/>
          <w:color w:val="333333"/>
          <w:sz w:val="18"/>
          <w:szCs w:val="18"/>
        </w:rPr>
        <w:t xml:space="preserve"> Σας ενημερώνουμε ότι η ανάκληση της συγκατάθεσής σας δεν θίγει τη νομιμότητα επεξεργασιών που έλαβαν χώρα πριν από αυτή.  </w:t>
      </w:r>
    </w:p>
    <w:p w14:paraId="213D482D" w14:textId="77777777" w:rsid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Ημερομηνία,</w:t>
      </w:r>
    </w:p>
    <w:p w14:paraId="4706AF8D" w14:textId="77777777" w:rsidR="00F02246" w:rsidRPr="00A707D4" w:rsidRDefault="00F02246" w:rsidP="00A707D4">
      <w:pPr>
        <w:spacing w:after="160" w:line="240" w:lineRule="auto"/>
        <w:jc w:val="both"/>
        <w:rPr>
          <w:rFonts w:ascii="Verdana" w:eastAsia="Calibri" w:hAnsi="Verdana" w:cs="Verdana"/>
          <w:color w:val="333333"/>
          <w:sz w:val="18"/>
          <w:szCs w:val="18"/>
        </w:rPr>
      </w:pPr>
      <w:bookmarkStart w:id="51" w:name="cur1"/>
      <w:bookmarkEnd w:id="51"/>
    </w:p>
    <w:p w14:paraId="66899FD1" w14:textId="77777777" w:rsidR="00A707D4" w:rsidRPr="00A707D4" w:rsidRDefault="00A707D4" w:rsidP="00A707D4">
      <w:pPr>
        <w:spacing w:after="160" w:line="240" w:lineRule="auto"/>
        <w:jc w:val="both"/>
        <w:rPr>
          <w:rFonts w:ascii="Verdana" w:eastAsia="Calibri" w:hAnsi="Verdana" w:cs="Verdana"/>
          <w:color w:val="333333"/>
          <w:sz w:val="18"/>
          <w:szCs w:val="18"/>
        </w:rPr>
      </w:pPr>
      <w:r w:rsidRPr="00A707D4">
        <w:rPr>
          <w:rFonts w:ascii="Verdana" w:eastAsia="Calibri" w:hAnsi="Verdana" w:cs="Verdana"/>
          <w:color w:val="333333"/>
          <w:sz w:val="18"/>
          <w:szCs w:val="18"/>
        </w:rPr>
        <w:t>Υπογραφή</w:t>
      </w:r>
    </w:p>
    <w:sectPr w:rsidR="00A707D4" w:rsidRPr="00A707D4" w:rsidSect="00C0341F">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Verdana-Bold">
    <w:altName w:val="Verdana"/>
    <w:panose1 w:val="00000000000000000000"/>
    <w:charset w:val="A1"/>
    <w:family w:val="auto"/>
    <w:notTrueType/>
    <w:pitch w:val="default"/>
    <w:sig w:usb0="00000081" w:usb1="00000000" w:usb2="00000000" w:usb3="00000000" w:csb0="00000008" w:csb1="00000000"/>
  </w:font>
  <w:font w:name="Verdana">
    <w:panose1 w:val="020B0604030504040204"/>
    <w:charset w:val="A1"/>
    <w:family w:val="swiss"/>
    <w:pitch w:val="variable"/>
    <w:sig w:usb0="A00006FF" w:usb1="4000205B" w:usb2="00000010" w:usb3="00000000" w:csb0="0000019F" w:csb1="00000000"/>
  </w:font>
  <w:font w:name="Century Schoolbook">
    <w:altName w:val="Century"/>
    <w:panose1 w:val="0204060405050502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1B14"/>
    <w:multiLevelType w:val="hybridMultilevel"/>
    <w:tmpl w:val="CEECB54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44A087F"/>
    <w:multiLevelType w:val="hybridMultilevel"/>
    <w:tmpl w:val="3D7C2DCC"/>
    <w:lvl w:ilvl="0" w:tplc="67908566">
      <w:numFmt w:val="bullet"/>
      <w:lvlText w:val=""/>
      <w:lvlJc w:val="left"/>
      <w:pPr>
        <w:ind w:left="720" w:hanging="360"/>
      </w:pPr>
      <w:rPr>
        <w:rFonts w:ascii="Wingdings" w:eastAsia="Wingdings" w:hAnsi="Wingdings" w:cs="Wingdings" w:hint="default"/>
        <w:color w:val="275E6B"/>
        <w:w w:val="99"/>
        <w:sz w:val="28"/>
        <w:szCs w:val="28"/>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958365691">
    <w:abstractNumId w:val="0"/>
  </w:num>
  <w:num w:numId="2" w16cid:durableId="1863084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2D"/>
    <w:rsid w:val="00004FA7"/>
    <w:rsid w:val="00014B56"/>
    <w:rsid w:val="0002101C"/>
    <w:rsid w:val="00023C82"/>
    <w:rsid w:val="0002749E"/>
    <w:rsid w:val="00034B8C"/>
    <w:rsid w:val="00037DE2"/>
    <w:rsid w:val="00043FF5"/>
    <w:rsid w:val="00055371"/>
    <w:rsid w:val="000825E0"/>
    <w:rsid w:val="00092CBC"/>
    <w:rsid w:val="00093B7D"/>
    <w:rsid w:val="000A2211"/>
    <w:rsid w:val="000A2E8B"/>
    <w:rsid w:val="000A3D72"/>
    <w:rsid w:val="000B07FC"/>
    <w:rsid w:val="000B6F88"/>
    <w:rsid w:val="000C3887"/>
    <w:rsid w:val="000E5B0A"/>
    <w:rsid w:val="00105C28"/>
    <w:rsid w:val="00107A4B"/>
    <w:rsid w:val="00110094"/>
    <w:rsid w:val="00115163"/>
    <w:rsid w:val="00115BBC"/>
    <w:rsid w:val="0012614E"/>
    <w:rsid w:val="00127124"/>
    <w:rsid w:val="0012759A"/>
    <w:rsid w:val="00127E36"/>
    <w:rsid w:val="00132841"/>
    <w:rsid w:val="001338C9"/>
    <w:rsid w:val="001353EC"/>
    <w:rsid w:val="00137C63"/>
    <w:rsid w:val="00141A00"/>
    <w:rsid w:val="00151A4A"/>
    <w:rsid w:val="0015578D"/>
    <w:rsid w:val="00157EDE"/>
    <w:rsid w:val="001615B4"/>
    <w:rsid w:val="00166C91"/>
    <w:rsid w:val="00167234"/>
    <w:rsid w:val="00174989"/>
    <w:rsid w:val="001825C5"/>
    <w:rsid w:val="00186011"/>
    <w:rsid w:val="00187DCB"/>
    <w:rsid w:val="00190ED0"/>
    <w:rsid w:val="00196144"/>
    <w:rsid w:val="001A1AE9"/>
    <w:rsid w:val="001A3337"/>
    <w:rsid w:val="001A3489"/>
    <w:rsid w:val="001B0785"/>
    <w:rsid w:val="001D590B"/>
    <w:rsid w:val="001F3BD8"/>
    <w:rsid w:val="00204825"/>
    <w:rsid w:val="00262D21"/>
    <w:rsid w:val="002660D3"/>
    <w:rsid w:val="0027003B"/>
    <w:rsid w:val="00272BFA"/>
    <w:rsid w:val="00272FF6"/>
    <w:rsid w:val="00284686"/>
    <w:rsid w:val="0028563A"/>
    <w:rsid w:val="002A500D"/>
    <w:rsid w:val="002C022B"/>
    <w:rsid w:val="002C08C8"/>
    <w:rsid w:val="002C18CC"/>
    <w:rsid w:val="002C24B1"/>
    <w:rsid w:val="002C5053"/>
    <w:rsid w:val="002D3507"/>
    <w:rsid w:val="002E37D2"/>
    <w:rsid w:val="002E510B"/>
    <w:rsid w:val="002F31E6"/>
    <w:rsid w:val="002F527B"/>
    <w:rsid w:val="00301E2F"/>
    <w:rsid w:val="00302B65"/>
    <w:rsid w:val="00304335"/>
    <w:rsid w:val="0031289A"/>
    <w:rsid w:val="003129C2"/>
    <w:rsid w:val="00315169"/>
    <w:rsid w:val="0031691F"/>
    <w:rsid w:val="003250BC"/>
    <w:rsid w:val="003552E5"/>
    <w:rsid w:val="00357810"/>
    <w:rsid w:val="0036464A"/>
    <w:rsid w:val="0037276F"/>
    <w:rsid w:val="00376584"/>
    <w:rsid w:val="00376C98"/>
    <w:rsid w:val="00376D49"/>
    <w:rsid w:val="003776B2"/>
    <w:rsid w:val="00382B85"/>
    <w:rsid w:val="003857E4"/>
    <w:rsid w:val="00397B04"/>
    <w:rsid w:val="003A0FFE"/>
    <w:rsid w:val="003D275E"/>
    <w:rsid w:val="003D295E"/>
    <w:rsid w:val="003D2D26"/>
    <w:rsid w:val="003D6932"/>
    <w:rsid w:val="003E7709"/>
    <w:rsid w:val="003F243F"/>
    <w:rsid w:val="003F6595"/>
    <w:rsid w:val="004110FC"/>
    <w:rsid w:val="00415594"/>
    <w:rsid w:val="00424140"/>
    <w:rsid w:val="0042472B"/>
    <w:rsid w:val="004265F5"/>
    <w:rsid w:val="00430298"/>
    <w:rsid w:val="0043497F"/>
    <w:rsid w:val="00442A45"/>
    <w:rsid w:val="0046493C"/>
    <w:rsid w:val="00472BD5"/>
    <w:rsid w:val="00477467"/>
    <w:rsid w:val="004829ED"/>
    <w:rsid w:val="00482CFB"/>
    <w:rsid w:val="0049527C"/>
    <w:rsid w:val="004A1CE5"/>
    <w:rsid w:val="004B13E2"/>
    <w:rsid w:val="004B6F18"/>
    <w:rsid w:val="004C5329"/>
    <w:rsid w:val="004C7DA3"/>
    <w:rsid w:val="004D1823"/>
    <w:rsid w:val="004E0917"/>
    <w:rsid w:val="004E2856"/>
    <w:rsid w:val="004E419F"/>
    <w:rsid w:val="004F1200"/>
    <w:rsid w:val="004F25E6"/>
    <w:rsid w:val="004F31E6"/>
    <w:rsid w:val="005027AC"/>
    <w:rsid w:val="00510661"/>
    <w:rsid w:val="00514720"/>
    <w:rsid w:val="005202E9"/>
    <w:rsid w:val="00525299"/>
    <w:rsid w:val="005360C7"/>
    <w:rsid w:val="005414C7"/>
    <w:rsid w:val="0054332F"/>
    <w:rsid w:val="0054735C"/>
    <w:rsid w:val="005515FA"/>
    <w:rsid w:val="0055245A"/>
    <w:rsid w:val="00553E8D"/>
    <w:rsid w:val="005557A1"/>
    <w:rsid w:val="0055652E"/>
    <w:rsid w:val="00556EC8"/>
    <w:rsid w:val="00574630"/>
    <w:rsid w:val="00592DA6"/>
    <w:rsid w:val="005945B4"/>
    <w:rsid w:val="00595629"/>
    <w:rsid w:val="005A4545"/>
    <w:rsid w:val="005A45E0"/>
    <w:rsid w:val="005B5DEF"/>
    <w:rsid w:val="005C74F8"/>
    <w:rsid w:val="005D2948"/>
    <w:rsid w:val="005D509C"/>
    <w:rsid w:val="005D7378"/>
    <w:rsid w:val="005E0B4A"/>
    <w:rsid w:val="005E16E7"/>
    <w:rsid w:val="005E2B08"/>
    <w:rsid w:val="005E632D"/>
    <w:rsid w:val="005F032E"/>
    <w:rsid w:val="005F7A13"/>
    <w:rsid w:val="0061615A"/>
    <w:rsid w:val="006328A0"/>
    <w:rsid w:val="00637948"/>
    <w:rsid w:val="00652748"/>
    <w:rsid w:val="006561A3"/>
    <w:rsid w:val="00661746"/>
    <w:rsid w:val="0067650C"/>
    <w:rsid w:val="0068116C"/>
    <w:rsid w:val="00682E33"/>
    <w:rsid w:val="00685CFA"/>
    <w:rsid w:val="006A2DFE"/>
    <w:rsid w:val="006A3B6C"/>
    <w:rsid w:val="006A528C"/>
    <w:rsid w:val="006A5F53"/>
    <w:rsid w:val="006B50B4"/>
    <w:rsid w:val="006B69C9"/>
    <w:rsid w:val="006D6F82"/>
    <w:rsid w:val="006E3EF3"/>
    <w:rsid w:val="006F5419"/>
    <w:rsid w:val="006F73F0"/>
    <w:rsid w:val="0070672C"/>
    <w:rsid w:val="00706D1D"/>
    <w:rsid w:val="00725911"/>
    <w:rsid w:val="00732316"/>
    <w:rsid w:val="00751873"/>
    <w:rsid w:val="00766278"/>
    <w:rsid w:val="007718BB"/>
    <w:rsid w:val="00780168"/>
    <w:rsid w:val="00782FA0"/>
    <w:rsid w:val="00786D16"/>
    <w:rsid w:val="00791360"/>
    <w:rsid w:val="007969D0"/>
    <w:rsid w:val="007B1965"/>
    <w:rsid w:val="007C0305"/>
    <w:rsid w:val="007C7AAA"/>
    <w:rsid w:val="007F4123"/>
    <w:rsid w:val="00822207"/>
    <w:rsid w:val="00822650"/>
    <w:rsid w:val="00833C16"/>
    <w:rsid w:val="008520D5"/>
    <w:rsid w:val="00852345"/>
    <w:rsid w:val="00875A1C"/>
    <w:rsid w:val="0088529D"/>
    <w:rsid w:val="008931E5"/>
    <w:rsid w:val="008A6583"/>
    <w:rsid w:val="008B443C"/>
    <w:rsid w:val="008D70BB"/>
    <w:rsid w:val="0090472B"/>
    <w:rsid w:val="009110BF"/>
    <w:rsid w:val="00915CD5"/>
    <w:rsid w:val="009212F8"/>
    <w:rsid w:val="009247C5"/>
    <w:rsid w:val="009418AA"/>
    <w:rsid w:val="00980717"/>
    <w:rsid w:val="00986B32"/>
    <w:rsid w:val="009875F7"/>
    <w:rsid w:val="009A0881"/>
    <w:rsid w:val="009A740D"/>
    <w:rsid w:val="009A7CB8"/>
    <w:rsid w:val="009B0A5F"/>
    <w:rsid w:val="009B5B72"/>
    <w:rsid w:val="009D64B2"/>
    <w:rsid w:val="009D66AE"/>
    <w:rsid w:val="009D74C6"/>
    <w:rsid w:val="009E5A04"/>
    <w:rsid w:val="009F1EAD"/>
    <w:rsid w:val="009F4122"/>
    <w:rsid w:val="009F5DA4"/>
    <w:rsid w:val="009F789E"/>
    <w:rsid w:val="00A07BFF"/>
    <w:rsid w:val="00A07C28"/>
    <w:rsid w:val="00A15125"/>
    <w:rsid w:val="00A21FD2"/>
    <w:rsid w:val="00A276C7"/>
    <w:rsid w:val="00A314AF"/>
    <w:rsid w:val="00A37866"/>
    <w:rsid w:val="00A41E73"/>
    <w:rsid w:val="00A425A9"/>
    <w:rsid w:val="00A46B58"/>
    <w:rsid w:val="00A5727E"/>
    <w:rsid w:val="00A611E8"/>
    <w:rsid w:val="00A707D4"/>
    <w:rsid w:val="00A8212A"/>
    <w:rsid w:val="00A90BF8"/>
    <w:rsid w:val="00A96443"/>
    <w:rsid w:val="00AA0D6F"/>
    <w:rsid w:val="00AA2483"/>
    <w:rsid w:val="00AB13C9"/>
    <w:rsid w:val="00AC0D2A"/>
    <w:rsid w:val="00AD4BAA"/>
    <w:rsid w:val="00AF01B1"/>
    <w:rsid w:val="00AF08A4"/>
    <w:rsid w:val="00AF1AF3"/>
    <w:rsid w:val="00AF2447"/>
    <w:rsid w:val="00AF780C"/>
    <w:rsid w:val="00B01991"/>
    <w:rsid w:val="00B045EA"/>
    <w:rsid w:val="00B11265"/>
    <w:rsid w:val="00B22B91"/>
    <w:rsid w:val="00B407CE"/>
    <w:rsid w:val="00B44A51"/>
    <w:rsid w:val="00B56617"/>
    <w:rsid w:val="00B65EC0"/>
    <w:rsid w:val="00B70114"/>
    <w:rsid w:val="00B71EF9"/>
    <w:rsid w:val="00B74622"/>
    <w:rsid w:val="00BB7575"/>
    <w:rsid w:val="00BD519B"/>
    <w:rsid w:val="00BD5C50"/>
    <w:rsid w:val="00BF1900"/>
    <w:rsid w:val="00BF4978"/>
    <w:rsid w:val="00BF600C"/>
    <w:rsid w:val="00BF6B67"/>
    <w:rsid w:val="00BF7ED4"/>
    <w:rsid w:val="00C0341F"/>
    <w:rsid w:val="00C04C0E"/>
    <w:rsid w:val="00C11630"/>
    <w:rsid w:val="00C1185B"/>
    <w:rsid w:val="00C12A19"/>
    <w:rsid w:val="00C14F06"/>
    <w:rsid w:val="00C16C69"/>
    <w:rsid w:val="00C25B85"/>
    <w:rsid w:val="00C30FC5"/>
    <w:rsid w:val="00C42AEA"/>
    <w:rsid w:val="00C45BC2"/>
    <w:rsid w:val="00C4627F"/>
    <w:rsid w:val="00C8735D"/>
    <w:rsid w:val="00CA730D"/>
    <w:rsid w:val="00CB08E7"/>
    <w:rsid w:val="00CB1A7D"/>
    <w:rsid w:val="00CB38F1"/>
    <w:rsid w:val="00CB3CAA"/>
    <w:rsid w:val="00CB575E"/>
    <w:rsid w:val="00CB6262"/>
    <w:rsid w:val="00CC1517"/>
    <w:rsid w:val="00CC21C3"/>
    <w:rsid w:val="00CD35A4"/>
    <w:rsid w:val="00CD3B11"/>
    <w:rsid w:val="00CD3BBA"/>
    <w:rsid w:val="00CD5EB0"/>
    <w:rsid w:val="00CF1725"/>
    <w:rsid w:val="00D04AD9"/>
    <w:rsid w:val="00D04BA5"/>
    <w:rsid w:val="00D22248"/>
    <w:rsid w:val="00D239BC"/>
    <w:rsid w:val="00D2499A"/>
    <w:rsid w:val="00D403C8"/>
    <w:rsid w:val="00D47FD3"/>
    <w:rsid w:val="00D53629"/>
    <w:rsid w:val="00D5409C"/>
    <w:rsid w:val="00D54519"/>
    <w:rsid w:val="00D60328"/>
    <w:rsid w:val="00D60989"/>
    <w:rsid w:val="00D61643"/>
    <w:rsid w:val="00D62CA2"/>
    <w:rsid w:val="00D708D6"/>
    <w:rsid w:val="00D70BB5"/>
    <w:rsid w:val="00D73D0F"/>
    <w:rsid w:val="00D75318"/>
    <w:rsid w:val="00D97F6C"/>
    <w:rsid w:val="00DA0A75"/>
    <w:rsid w:val="00DB3D9D"/>
    <w:rsid w:val="00DD1BFF"/>
    <w:rsid w:val="00DD3139"/>
    <w:rsid w:val="00DE3C97"/>
    <w:rsid w:val="00DE55F4"/>
    <w:rsid w:val="00DE60E5"/>
    <w:rsid w:val="00DE786A"/>
    <w:rsid w:val="00DE7927"/>
    <w:rsid w:val="00DF2686"/>
    <w:rsid w:val="00DF374B"/>
    <w:rsid w:val="00DF5EBB"/>
    <w:rsid w:val="00E07F8E"/>
    <w:rsid w:val="00E14407"/>
    <w:rsid w:val="00E40A21"/>
    <w:rsid w:val="00E4590D"/>
    <w:rsid w:val="00E46AC0"/>
    <w:rsid w:val="00E47ABE"/>
    <w:rsid w:val="00E51DBD"/>
    <w:rsid w:val="00E53729"/>
    <w:rsid w:val="00E55DDB"/>
    <w:rsid w:val="00E56DBE"/>
    <w:rsid w:val="00E63282"/>
    <w:rsid w:val="00E632FF"/>
    <w:rsid w:val="00E67E3D"/>
    <w:rsid w:val="00E778F7"/>
    <w:rsid w:val="00E836FA"/>
    <w:rsid w:val="00E84F33"/>
    <w:rsid w:val="00E85918"/>
    <w:rsid w:val="00E859F9"/>
    <w:rsid w:val="00E90C16"/>
    <w:rsid w:val="00EA59FF"/>
    <w:rsid w:val="00EA6B83"/>
    <w:rsid w:val="00EA7E7F"/>
    <w:rsid w:val="00EB4630"/>
    <w:rsid w:val="00EC1FA3"/>
    <w:rsid w:val="00EC2773"/>
    <w:rsid w:val="00EE0C93"/>
    <w:rsid w:val="00EE70D2"/>
    <w:rsid w:val="00F02246"/>
    <w:rsid w:val="00F0554F"/>
    <w:rsid w:val="00F11131"/>
    <w:rsid w:val="00F25BC0"/>
    <w:rsid w:val="00F26AE7"/>
    <w:rsid w:val="00F357CC"/>
    <w:rsid w:val="00F63672"/>
    <w:rsid w:val="00F649A5"/>
    <w:rsid w:val="00F65501"/>
    <w:rsid w:val="00F720A5"/>
    <w:rsid w:val="00F72925"/>
    <w:rsid w:val="00F95DAC"/>
    <w:rsid w:val="00F966AD"/>
    <w:rsid w:val="00FB6DC8"/>
    <w:rsid w:val="00FC264A"/>
    <w:rsid w:val="00FD25B0"/>
    <w:rsid w:val="00FD5BF6"/>
    <w:rsid w:val="00FE47D2"/>
    <w:rsid w:val="00FF0162"/>
    <w:rsid w:val="00FF0C01"/>
    <w:rsid w:val="00FF0D51"/>
    <w:rsid w:val="00FF33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03D3"/>
  <w15:docId w15:val="{ADC8814F-5865-4519-B44E-72FE2541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A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2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2BD5"/>
    <w:pPr>
      <w:ind w:left="720"/>
      <w:contextualSpacing/>
    </w:pPr>
  </w:style>
  <w:style w:type="paragraph" w:styleId="BalloonText">
    <w:name w:val="Balloon Text"/>
    <w:basedOn w:val="Normal"/>
    <w:link w:val="BalloonTextChar"/>
    <w:uiPriority w:val="99"/>
    <w:semiHidden/>
    <w:unhideWhenUsed/>
    <w:rsid w:val="00E84F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4F33"/>
    <w:rPr>
      <w:rFonts w:ascii="Segoe UI" w:hAnsi="Segoe UI" w:cs="Segoe UI"/>
      <w:sz w:val="18"/>
      <w:szCs w:val="18"/>
    </w:rPr>
  </w:style>
  <w:style w:type="character" w:styleId="Hyperlink">
    <w:name w:val="Hyperlink"/>
    <w:basedOn w:val="DefaultParagraphFont"/>
    <w:uiPriority w:val="99"/>
    <w:unhideWhenUsed/>
    <w:rsid w:val="00B701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urognos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A87E1D-6B1B-4C13-9E33-0E209C54C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ΣΥΜΦΩΝΗΤΙΚΟ ΦΙΛΟΘΕΗ</Template>
  <TotalTime>0</TotalTime>
  <Pages>4</Pages>
  <Words>1449</Words>
  <Characters>7828</Characters>
  <Application>Microsoft Office Word</Application>
  <DocSecurity>0</DocSecurity>
  <Lines>65</Lines>
  <Paragraphs>18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Chatzigiannakis</dc:creator>
  <cp:keywords/>
  <dc:description/>
  <cp:lastModifiedBy>Panagiotis Chatzigiannakis</cp:lastModifiedBy>
  <cp:revision>2</cp:revision>
  <cp:lastPrinted>2019-06-14T15:29:00Z</cp:lastPrinted>
  <dcterms:created xsi:type="dcterms:W3CDTF">2026-02-15T00:08:00Z</dcterms:created>
  <dcterms:modified xsi:type="dcterms:W3CDTF">2026-02-15T00:08:00Z</dcterms:modified>
</cp:coreProperties>
</file>